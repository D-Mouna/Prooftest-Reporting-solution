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4AE" w14:textId="3373B3BC" w:rsidR="00491AD2" w:rsidRPr="00F36FBD" w:rsidRDefault="00491AD2" w:rsidP="00491AD2"/>
    <w:p w14:paraId="05CFE004" w14:textId="777ACA59" w:rsidR="00491AD2" w:rsidRPr="00F36FBD" w:rsidRDefault="00491AD2" w:rsidP="00491AD2">
      <w:pPr>
        <w:sectPr w:rsidR="00491AD2" w:rsidRPr="00F36FBD" w:rsidSect="00B049D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0" w:bottom="0" w:left="0" w:header="0" w:footer="0" w:gutter="0"/>
          <w:pgNumType w:start="1"/>
          <w:cols w:space="708"/>
          <w:titlePg/>
          <w:docGrid w:linePitch="360"/>
        </w:sectPr>
      </w:pPr>
    </w:p>
    <w:p w14:paraId="548DD95B" w14:textId="673D8FDF" w:rsidR="00491AD2" w:rsidRPr="00F36FBD" w:rsidRDefault="00491AD2" w:rsidP="00594B70">
      <w:pPr>
        <w:pStyle w:val="BasisTextBreit"/>
      </w:pPr>
      <w:r w:rsidRPr="00F36FBD">
        <w:lastRenderedPageBreak/>
        <w:t>Alle in diesem Handbuch genannten HIMA Produkte sind mit dem Warenzeichen geschützt. Dies gilt ebenfalls, soweit nicht anders vermerkt, für weitere genannte Hersteller und deren Produkte.</w:t>
      </w:r>
    </w:p>
    <w:p w14:paraId="64692622" w14:textId="2F4E8D75" w:rsidR="00491AD2" w:rsidRPr="00F36FBD" w:rsidRDefault="00491AD2" w:rsidP="00594B70">
      <w:pPr>
        <w:pStyle w:val="BasisTextBreit"/>
      </w:pPr>
      <w:r w:rsidRPr="00F36FBD">
        <w:t>HIQuad</w:t>
      </w:r>
      <w:r w:rsidRPr="00F36FBD">
        <w:rPr>
          <w:vertAlign w:val="superscript"/>
        </w:rPr>
        <w:t>®</w:t>
      </w:r>
      <w:r w:rsidRPr="00F36FBD">
        <w:t>, HIQuad</w:t>
      </w:r>
      <w:r w:rsidR="00DE3011" w:rsidRPr="00F36FBD">
        <w:rPr>
          <w:vertAlign w:val="superscript"/>
        </w:rPr>
        <w:t>®</w:t>
      </w:r>
      <w:r w:rsidR="006A1A2A" w:rsidRPr="00F36FBD">
        <w:t> </w:t>
      </w:r>
      <w:r w:rsidRPr="00F36FBD">
        <w:t>X, HIMax</w:t>
      </w:r>
      <w:r w:rsidRPr="00F36FBD">
        <w:rPr>
          <w:vertAlign w:val="superscript"/>
        </w:rPr>
        <w:t>®</w:t>
      </w:r>
      <w:r w:rsidRPr="00F36FBD">
        <w:t>, HIMatrix</w:t>
      </w:r>
      <w:r w:rsidRPr="00F36FBD">
        <w:rPr>
          <w:vertAlign w:val="superscript"/>
        </w:rPr>
        <w:t>®</w:t>
      </w:r>
      <w:r w:rsidRPr="00F36FBD">
        <w:t>, SILworX</w:t>
      </w:r>
      <w:r w:rsidRPr="00F36FBD">
        <w:rPr>
          <w:vertAlign w:val="superscript"/>
        </w:rPr>
        <w:t>®</w:t>
      </w:r>
      <w:r w:rsidRPr="00F36FBD">
        <w:t>, XMR</w:t>
      </w:r>
      <w:r w:rsidRPr="00F36FBD">
        <w:rPr>
          <w:vertAlign w:val="superscript"/>
        </w:rPr>
        <w:t>®</w:t>
      </w:r>
      <w:r w:rsidRPr="00F36FBD">
        <w:t>, HICore</w:t>
      </w:r>
      <w:r w:rsidRPr="00F36FBD">
        <w:rPr>
          <w:vertAlign w:val="superscript"/>
        </w:rPr>
        <w:t>®</w:t>
      </w:r>
      <w:r w:rsidRPr="00F36FBD">
        <w:t xml:space="preserve"> und FlexSILon</w:t>
      </w:r>
      <w:r w:rsidRPr="00F36FBD">
        <w:rPr>
          <w:vertAlign w:val="superscript"/>
        </w:rPr>
        <w:t>®</w:t>
      </w:r>
      <w:r w:rsidRPr="00F36FBD">
        <w:t xml:space="preserve"> sind eingetragene Warenzeichen der HIMA Paul Hildebrandt GmbH.</w:t>
      </w:r>
    </w:p>
    <w:p w14:paraId="28F68972" w14:textId="53EF663F" w:rsidR="00491AD2" w:rsidRPr="00F36FBD" w:rsidRDefault="00491AD2" w:rsidP="00594B70">
      <w:pPr>
        <w:pStyle w:val="BasisTextBreit"/>
      </w:pPr>
      <w:r w:rsidRPr="00F36FBD">
        <w:t>Alle technischen Angaben und Hinweise in diesem Handbuch wurden mit größter Sorgfalt erarbeitet und unter Einschaltung wirksamer Kontrollmaßnahmen zusammengestellt. Bei Fragen bitte direkt an HIMA</w:t>
      </w:r>
      <w:r w:rsidR="00B467C1" w:rsidRPr="00F36FBD">
        <w:t xml:space="preserve"> </w:t>
      </w:r>
      <w:r w:rsidRPr="00F36FBD">
        <w:t>wenden. Für Anregungen, z. B. welche Informationen noch in das Handbuch aufgenommen werden sollen,</w:t>
      </w:r>
      <w:r w:rsidR="00B467C1" w:rsidRPr="00F36FBD">
        <w:t xml:space="preserve"> </w:t>
      </w:r>
      <w:r w:rsidRPr="00F36FBD">
        <w:t>ist HIMA dankbar.</w:t>
      </w:r>
    </w:p>
    <w:p w14:paraId="456CC9BB" w14:textId="2944281D" w:rsidR="00491AD2" w:rsidRPr="00F36FBD" w:rsidRDefault="00491AD2" w:rsidP="00594B70">
      <w:pPr>
        <w:pStyle w:val="BasisTextBreit"/>
      </w:pPr>
      <w:r w:rsidRPr="00F36FBD">
        <w:t>Technische Änderungen vorbehalten. Ferner behält sich HIMA vor, Aktualisierungen des schriftlichen Materials ohne vorherige Ankündigungen vorzunehmen.</w:t>
      </w:r>
    </w:p>
    <w:p w14:paraId="7983ECF0" w14:textId="46DA75F4" w:rsidR="00491AD2" w:rsidRPr="00F36FBD" w:rsidRDefault="00EC14AD" w:rsidP="00EC14AD">
      <w:pPr>
        <w:pStyle w:val="BasisTextBreit"/>
      </w:pPr>
      <w:r>
        <w:t>Für registrierte Kunden stehen die Produktdokumentationen im HIMA Extranet als Download zur Verfügung.</w:t>
      </w:r>
    </w:p>
    <w:p w14:paraId="67C50999" w14:textId="202DE679" w:rsidR="00B467C1" w:rsidRPr="00F36FBD" w:rsidRDefault="00B467C1" w:rsidP="00594B70">
      <w:pPr>
        <w:pStyle w:val="BasisTextBreit"/>
      </w:pPr>
    </w:p>
    <w:p w14:paraId="1FFE707F" w14:textId="69FD8EBF" w:rsidR="00491AD2" w:rsidRPr="00F36FBD" w:rsidRDefault="00491AD2" w:rsidP="00594B70">
      <w:pPr>
        <w:pStyle w:val="BasisTextBreit"/>
      </w:pPr>
      <w:r w:rsidRPr="00F36FBD">
        <w:t>© Copyright 20</w:t>
      </w:r>
      <w:r w:rsidR="00E8227F" w:rsidRPr="00F36FBD">
        <w:t>2</w:t>
      </w:r>
      <w:r w:rsidR="00DD1988">
        <w:t>3</w:t>
      </w:r>
      <w:r w:rsidRPr="00F36FBD">
        <w:t>, HIMA</w:t>
      </w:r>
      <w:r w:rsidR="00594B70" w:rsidRPr="00F36FBD">
        <w:t> </w:t>
      </w:r>
      <w:r w:rsidRPr="00F36FBD">
        <w:t>Paul</w:t>
      </w:r>
      <w:r w:rsidR="00594B70" w:rsidRPr="00F36FBD">
        <w:t> </w:t>
      </w:r>
      <w:r w:rsidRPr="00F36FBD">
        <w:t>Hildebrandt</w:t>
      </w:r>
      <w:r w:rsidR="00594B70" w:rsidRPr="00F36FBD">
        <w:t> </w:t>
      </w:r>
      <w:r w:rsidRPr="00F36FBD">
        <w:t>GmbH</w:t>
      </w:r>
    </w:p>
    <w:p w14:paraId="7F2E6970" w14:textId="77777777" w:rsidR="00491AD2" w:rsidRPr="00F36FBD" w:rsidRDefault="00491AD2" w:rsidP="00594B70">
      <w:pPr>
        <w:pStyle w:val="BasisTextBreit"/>
      </w:pPr>
      <w:r w:rsidRPr="00F36FBD">
        <w:t>Alle Rechte vorbehalten.</w:t>
      </w:r>
    </w:p>
    <w:p w14:paraId="328FDB75" w14:textId="2D9FE88A" w:rsidR="00491AD2" w:rsidRPr="00F36FBD" w:rsidRDefault="00491AD2" w:rsidP="00594B70">
      <w:pPr>
        <w:pStyle w:val="BasisTextBreit"/>
      </w:pPr>
    </w:p>
    <w:p w14:paraId="6AA8B79E" w14:textId="65991F28" w:rsidR="00B467C1" w:rsidRPr="00F36FBD" w:rsidRDefault="00B467C1" w:rsidP="00594B70">
      <w:pPr>
        <w:pStyle w:val="BasisTextBreit"/>
      </w:pPr>
    </w:p>
    <w:p w14:paraId="53E2F563" w14:textId="0DFD277D" w:rsidR="00491AD2" w:rsidRPr="00F36FBD" w:rsidRDefault="00491AD2" w:rsidP="00594B70">
      <w:pPr>
        <w:pStyle w:val="BasisTextBreit"/>
        <w:rPr>
          <w:b/>
          <w:bCs/>
          <w:sz w:val="28"/>
          <w:szCs w:val="28"/>
        </w:rPr>
      </w:pPr>
      <w:r w:rsidRPr="00F36FBD">
        <w:rPr>
          <w:b/>
          <w:bCs/>
          <w:sz w:val="28"/>
          <w:szCs w:val="28"/>
        </w:rPr>
        <w:t>Kontakt</w:t>
      </w:r>
    </w:p>
    <w:p w14:paraId="44ECC7A8" w14:textId="79F4853F" w:rsidR="00491AD2" w:rsidRPr="00F36FBD" w:rsidRDefault="00491AD2" w:rsidP="00594B70">
      <w:pPr>
        <w:pStyle w:val="BasisTextBreit"/>
      </w:pPr>
      <w:r w:rsidRPr="00F36FBD">
        <w:t>HIMA</w:t>
      </w:r>
      <w:r w:rsidR="00594B70" w:rsidRPr="00F36FBD">
        <w:t> </w:t>
      </w:r>
      <w:r w:rsidRPr="00F36FBD">
        <w:t>Paul</w:t>
      </w:r>
      <w:r w:rsidR="00594B70" w:rsidRPr="00F36FBD">
        <w:t> </w:t>
      </w:r>
      <w:r w:rsidRPr="00F36FBD">
        <w:t>Hildebrandt</w:t>
      </w:r>
      <w:r w:rsidR="00594B70" w:rsidRPr="00F36FBD">
        <w:t> </w:t>
      </w:r>
      <w:r w:rsidRPr="00F36FBD">
        <w:t>GmbH</w:t>
      </w:r>
    </w:p>
    <w:p w14:paraId="4AB45910" w14:textId="0655A91E" w:rsidR="00491AD2" w:rsidRPr="00F36FBD" w:rsidRDefault="00491AD2" w:rsidP="00594B70">
      <w:pPr>
        <w:pStyle w:val="BasisTextBreit"/>
      </w:pPr>
      <w:r w:rsidRPr="00F36FBD">
        <w:t>Postfach 1261</w:t>
      </w:r>
    </w:p>
    <w:p w14:paraId="03C99D46" w14:textId="17609FBD" w:rsidR="00491AD2" w:rsidRPr="00F36FBD" w:rsidRDefault="00491AD2" w:rsidP="00594B70">
      <w:pPr>
        <w:pStyle w:val="BasisTextBreit"/>
      </w:pPr>
      <w:r w:rsidRPr="00F36FBD">
        <w:t>68777 Brühl</w:t>
      </w:r>
    </w:p>
    <w:p w14:paraId="68A32D77" w14:textId="1C5EBF3B" w:rsidR="00491AD2" w:rsidRPr="00F36FBD" w:rsidRDefault="00491AD2" w:rsidP="00594B70">
      <w:pPr>
        <w:pStyle w:val="BasisTextBreit"/>
      </w:pPr>
      <w:r w:rsidRPr="00F36FBD">
        <w:t>Tel.: +49 6202 709-0</w:t>
      </w:r>
    </w:p>
    <w:p w14:paraId="5714206C" w14:textId="6847F4CF" w:rsidR="00491AD2" w:rsidRDefault="00491AD2" w:rsidP="00594B70">
      <w:pPr>
        <w:pStyle w:val="BasisTextBreit"/>
      </w:pPr>
      <w:r w:rsidRPr="00F36FBD">
        <w:t>Fax: +49 6202 709-107</w:t>
      </w:r>
    </w:p>
    <w:p w14:paraId="09C9DEA9" w14:textId="74FB7F17" w:rsidR="00594B70" w:rsidRPr="00F36FBD" w:rsidRDefault="00491AD2" w:rsidP="00594B70">
      <w:pPr>
        <w:pStyle w:val="BasisTextBreit"/>
      </w:pPr>
      <w:r w:rsidRPr="00F36FBD">
        <w:t xml:space="preserve">E-Mail: </w:t>
      </w:r>
      <w:hyperlink r:id="rId14" w:history="1">
        <w:r w:rsidR="00594B70" w:rsidRPr="00F36FBD">
          <w:rPr>
            <w:rStyle w:val="Hyperlink"/>
          </w:rPr>
          <w:t>info@hima.com</w:t>
        </w:r>
      </w:hyperlink>
    </w:p>
    <w:p w14:paraId="49CA73B8" w14:textId="02D5EFD7" w:rsidR="004A6C8F" w:rsidRPr="00F36FBD" w:rsidRDefault="001D50DE" w:rsidP="00594B70">
      <w:pPr>
        <w:pStyle w:val="BasisTextBreit"/>
      </w:pPr>
      <w:r w:rsidRPr="00F36FBD">
        <w:rPr>
          <w:noProof/>
        </w:rPr>
        <mc:AlternateContent>
          <mc:Choice Requires="wps">
            <w:drawing>
              <wp:anchor distT="0" distB="0" distL="114300" distR="114300" simplePos="0" relativeHeight="251659776" behindDoc="0" locked="1" layoutInCell="1" allowOverlap="1" wp14:anchorId="786DD3DA" wp14:editId="7B2C443E">
                <wp:simplePos x="0" y="0"/>
                <wp:positionH relativeFrom="column">
                  <wp:posOffset>3810</wp:posOffset>
                </wp:positionH>
                <wp:positionV relativeFrom="margin">
                  <wp:posOffset>6748145</wp:posOffset>
                </wp:positionV>
                <wp:extent cx="6229350" cy="2203450"/>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203450"/>
                        </a:xfrm>
                        <a:prstGeom prst="rect">
                          <a:avLst/>
                        </a:prstGeom>
                        <a:noFill/>
                        <a:ln>
                          <a:noFill/>
                        </a:ln>
                      </wps:spPr>
                      <wps:txbx>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016C0CA2" w:rsidR="00975ABE" w:rsidRPr="00D4764A" w:rsidRDefault="007A1556" w:rsidP="00DC528F">
                                  <w:pPr>
                                    <w:pStyle w:val="TabellentextMittig"/>
                                  </w:pPr>
                                  <w:r>
                                    <w:t>1.1</w:t>
                                  </w:r>
                                </w:p>
                              </w:tc>
                              <w:tc>
                                <w:tcPr>
                                  <w:tcW w:w="5995" w:type="dxa"/>
                                </w:tcPr>
                                <w:p w14:paraId="2F14371A" w14:textId="4772E74F" w:rsidR="00975ABE" w:rsidRPr="00D4764A" w:rsidRDefault="007A1556" w:rsidP="005374B8">
                                  <w:pPr>
                                    <w:pStyle w:val="Tabellentext"/>
                                  </w:pPr>
                                  <w:r>
                                    <w:t>Aktualisierte Ausgabe zu Asset_Inventory V1.1</w:t>
                                  </w:r>
                                </w:p>
                              </w:tc>
                              <w:tc>
                                <w:tcPr>
                                  <w:tcW w:w="1243" w:type="dxa"/>
                                </w:tcPr>
                                <w:p w14:paraId="3592A0CF" w14:textId="16114FB9" w:rsidR="00975ABE" w:rsidRPr="00D4764A" w:rsidRDefault="007A1556" w:rsidP="00DC528F">
                                  <w:pPr>
                                    <w:pStyle w:val="TabellentextMittig"/>
                                  </w:pPr>
                                  <w:r>
                                    <w:t>X</w:t>
                                  </w:r>
                                </w:p>
                              </w:tc>
                              <w:tc>
                                <w:tcPr>
                                  <w:tcW w:w="1243" w:type="dxa"/>
                                </w:tcPr>
                                <w:p w14:paraId="55300029" w14:textId="46C9CC64" w:rsidR="00975ABE" w:rsidRPr="00D4764A" w:rsidRDefault="007A1556" w:rsidP="00DC528F">
                                  <w:pPr>
                                    <w:pStyle w:val="TabellentextMittig"/>
                                  </w:pPr>
                                  <w:r>
                                    <w:t>X</w:t>
                                  </w:r>
                                </w:p>
                              </w:tc>
                            </w:tr>
                            <w:tr w:rsidR="00975ABE" w:rsidRPr="00544F6B" w14:paraId="2B24528A" w14:textId="77777777" w:rsidTr="00B5706E">
                              <w:trPr>
                                <w:cantSplit/>
                                <w:trHeight w:val="510"/>
                              </w:trPr>
                              <w:tc>
                                <w:tcPr>
                                  <w:tcW w:w="1116" w:type="dxa"/>
                                </w:tcPr>
                                <w:p w14:paraId="18646217" w14:textId="77777777" w:rsidR="00975ABE" w:rsidRPr="00D4764A" w:rsidRDefault="00975ABE" w:rsidP="00DC528F">
                                  <w:pPr>
                                    <w:pStyle w:val="TabellentextMittig"/>
                                  </w:pPr>
                                </w:p>
                              </w:tc>
                              <w:tc>
                                <w:tcPr>
                                  <w:tcW w:w="5995" w:type="dxa"/>
                                </w:tcPr>
                                <w:p w14:paraId="5E13B9D6" w14:textId="77777777" w:rsidR="00975ABE" w:rsidRPr="00D4764A" w:rsidRDefault="00975ABE" w:rsidP="00DC528F">
                                  <w:pPr>
                                    <w:pStyle w:val="Tabellentext"/>
                                  </w:pPr>
                                </w:p>
                              </w:tc>
                              <w:tc>
                                <w:tcPr>
                                  <w:tcW w:w="1243" w:type="dxa"/>
                                </w:tcPr>
                                <w:p w14:paraId="35CD2A66" w14:textId="77777777" w:rsidR="00975ABE" w:rsidRPr="00D4764A" w:rsidRDefault="00975ABE" w:rsidP="00DC528F">
                                  <w:pPr>
                                    <w:pStyle w:val="TabellentextMittig"/>
                                  </w:pPr>
                                </w:p>
                              </w:tc>
                              <w:tc>
                                <w:tcPr>
                                  <w:tcW w:w="1243" w:type="dxa"/>
                                </w:tcPr>
                                <w:p w14:paraId="1AE054DD" w14:textId="77777777" w:rsidR="00975ABE" w:rsidRPr="00D4764A" w:rsidRDefault="00975ABE" w:rsidP="00DC528F">
                                  <w:pPr>
                                    <w:pStyle w:val="TabellentextMittig"/>
                                  </w:pP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531.35pt;width:490.5pt;height:1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" filled="f" stroked="f">
                <v:textbox inset=",2mm,,1.5mm">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016C0CA2" w:rsidR="00975ABE" w:rsidRPr="00D4764A" w:rsidRDefault="007A1556" w:rsidP="00DC528F">
                            <w:pPr>
                              <w:pStyle w:val="TabellentextMittig"/>
                            </w:pPr>
                            <w:r>
                              <w:t>1.1</w:t>
                            </w:r>
                          </w:p>
                        </w:tc>
                        <w:tc>
                          <w:tcPr>
                            <w:tcW w:w="5995" w:type="dxa"/>
                          </w:tcPr>
                          <w:p w14:paraId="2F14371A" w14:textId="4772E74F" w:rsidR="00975ABE" w:rsidRPr="00D4764A" w:rsidRDefault="007A1556" w:rsidP="005374B8">
                            <w:pPr>
                              <w:pStyle w:val="Tabellentext"/>
                            </w:pPr>
                            <w:r>
                              <w:t>Aktualisierte Ausgabe zu Asset_Inventory V1.1</w:t>
                            </w:r>
                          </w:p>
                        </w:tc>
                        <w:tc>
                          <w:tcPr>
                            <w:tcW w:w="1243" w:type="dxa"/>
                          </w:tcPr>
                          <w:p w14:paraId="3592A0CF" w14:textId="16114FB9" w:rsidR="00975ABE" w:rsidRPr="00D4764A" w:rsidRDefault="007A1556" w:rsidP="00DC528F">
                            <w:pPr>
                              <w:pStyle w:val="TabellentextMittig"/>
                            </w:pPr>
                            <w:r>
                              <w:t>X</w:t>
                            </w:r>
                          </w:p>
                        </w:tc>
                        <w:tc>
                          <w:tcPr>
                            <w:tcW w:w="1243" w:type="dxa"/>
                          </w:tcPr>
                          <w:p w14:paraId="55300029" w14:textId="46C9CC64" w:rsidR="00975ABE" w:rsidRPr="00D4764A" w:rsidRDefault="007A1556" w:rsidP="00DC528F">
                            <w:pPr>
                              <w:pStyle w:val="TabellentextMittig"/>
                            </w:pPr>
                            <w:r>
                              <w:t>X</w:t>
                            </w:r>
                          </w:p>
                        </w:tc>
                      </w:tr>
                      <w:tr w:rsidR="00975ABE" w:rsidRPr="00544F6B" w14:paraId="2B24528A" w14:textId="77777777" w:rsidTr="00B5706E">
                        <w:trPr>
                          <w:cantSplit/>
                          <w:trHeight w:val="510"/>
                        </w:trPr>
                        <w:tc>
                          <w:tcPr>
                            <w:tcW w:w="1116" w:type="dxa"/>
                          </w:tcPr>
                          <w:p w14:paraId="18646217" w14:textId="77777777" w:rsidR="00975ABE" w:rsidRPr="00D4764A" w:rsidRDefault="00975ABE" w:rsidP="00DC528F">
                            <w:pPr>
                              <w:pStyle w:val="TabellentextMittig"/>
                            </w:pPr>
                          </w:p>
                        </w:tc>
                        <w:tc>
                          <w:tcPr>
                            <w:tcW w:w="5995" w:type="dxa"/>
                          </w:tcPr>
                          <w:p w14:paraId="5E13B9D6" w14:textId="77777777" w:rsidR="00975ABE" w:rsidRPr="00D4764A" w:rsidRDefault="00975ABE" w:rsidP="00DC528F">
                            <w:pPr>
                              <w:pStyle w:val="Tabellentext"/>
                            </w:pPr>
                          </w:p>
                        </w:tc>
                        <w:tc>
                          <w:tcPr>
                            <w:tcW w:w="1243" w:type="dxa"/>
                          </w:tcPr>
                          <w:p w14:paraId="35CD2A66" w14:textId="77777777" w:rsidR="00975ABE" w:rsidRPr="00D4764A" w:rsidRDefault="00975ABE" w:rsidP="00DC528F">
                            <w:pPr>
                              <w:pStyle w:val="TabellentextMittig"/>
                            </w:pPr>
                          </w:p>
                        </w:tc>
                        <w:tc>
                          <w:tcPr>
                            <w:tcW w:w="1243" w:type="dxa"/>
                          </w:tcPr>
                          <w:p w14:paraId="1AE054DD" w14:textId="77777777" w:rsidR="00975ABE" w:rsidRPr="00D4764A" w:rsidRDefault="00975ABE" w:rsidP="00DC528F">
                            <w:pPr>
                              <w:pStyle w:val="TabellentextMittig"/>
                            </w:pP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v:textbox>
                <w10:wrap anchory="margin"/>
                <w10:anchorlock/>
              </v:shape>
            </w:pict>
          </mc:Fallback>
        </mc:AlternateContent>
      </w:r>
    </w:p>
    <w:p w14:paraId="76C62392" w14:textId="77777777" w:rsidR="004A6C8F" w:rsidRPr="00F36FBD" w:rsidRDefault="004A6C8F" w:rsidP="00594B70">
      <w:pPr>
        <w:pStyle w:val="BasisTextBreit"/>
        <w:sectPr w:rsidR="004A6C8F" w:rsidRPr="00F36FBD" w:rsidSect="00B049D7">
          <w:headerReference w:type="first" r:id="rId15"/>
          <w:footerReference w:type="first" r:id="rId16"/>
          <w:pgSz w:w="11907" w:h="16840" w:code="9"/>
          <w:pgMar w:top="1418" w:right="1134" w:bottom="1134" w:left="1134" w:header="851" w:footer="550" w:gutter="0"/>
          <w:cols w:space="708"/>
          <w:titlePg/>
          <w:docGrid w:linePitch="360"/>
        </w:sectPr>
      </w:pPr>
    </w:p>
    <w:p w14:paraId="50C08B5D" w14:textId="77777777" w:rsidR="00261821" w:rsidRPr="00261821" w:rsidRDefault="00261821" w:rsidP="00261821">
      <w:pPr>
        <w:pStyle w:val="BasisTextBreit"/>
      </w:pPr>
      <w:bookmarkStart w:id="0" w:name="IVZ_DE"/>
      <w:r>
        <w:br w:type="page"/>
      </w:r>
    </w:p>
    <w:p w14:paraId="54D0D814" w14:textId="77777777" w:rsidR="00261821" w:rsidRDefault="00261821" w:rsidP="008C590C">
      <w:pPr>
        <w:pStyle w:val="Contents"/>
      </w:pPr>
    </w:p>
    <w:p w14:paraId="2A4F8E0E" w14:textId="57042373" w:rsidR="004B47E9" w:rsidRPr="00F36FBD" w:rsidRDefault="005C062F" w:rsidP="008C590C">
      <w:pPr>
        <w:pStyle w:val="Contents"/>
      </w:pPr>
      <w:r w:rsidRPr="00F36FBD">
        <w:t>I</w:t>
      </w:r>
      <w:r w:rsidR="004B47E9" w:rsidRPr="00F36FBD">
        <w:t>nhalt</w:t>
      </w:r>
      <w:r w:rsidR="005E16DF" w:rsidRPr="00F36FBD">
        <w:t>sverzeichnis</w:t>
      </w:r>
    </w:p>
    <w:bookmarkEnd w:id="0"/>
    <w:p w14:paraId="3B5D538D" w14:textId="13032DBE" w:rsidR="00B545C2" w:rsidRDefault="00E745C6">
      <w:pPr>
        <w:pStyle w:val="Verzeichnis1"/>
        <w:rPr>
          <w:rFonts w:asciiTheme="minorHAnsi" w:eastAsiaTheme="minorEastAsia" w:hAnsiTheme="minorHAnsi" w:cstheme="minorBidi"/>
          <w:b w:val="0"/>
          <w:noProof/>
          <w:spacing w:val="0"/>
          <w:sz w:val="22"/>
          <w:szCs w:val="22"/>
        </w:rPr>
      </w:pPr>
      <w:r w:rsidRPr="00F36FBD">
        <w:fldChar w:fldCharType="begin"/>
      </w:r>
      <w:r w:rsidRPr="00F36FBD">
        <w:instrText xml:space="preserve"> TOC \o "1-3" \h \z \t "Überschrift 4;4;Überschrift 5;5;Überschrift 6;6;Ü4ohneNr;4;Ü4mitNrNeueSeite;4;Ü4ohneNrNeueSeite;4;Ü4mitNr;4;Ü5mitNr;4;Ü6mitNr;4;Ü7mitNr;4;Ü8mitNr;4" </w:instrText>
      </w:r>
      <w:r w:rsidRPr="00F36FBD">
        <w:fldChar w:fldCharType="separate"/>
      </w:r>
      <w:hyperlink w:anchor="_Toc139622427" w:history="1">
        <w:r w:rsidR="00B545C2" w:rsidRPr="00A004F3">
          <w:rPr>
            <w:rStyle w:val="Hyperlink"/>
            <w:noProof/>
          </w:rPr>
          <w:t>1</w:t>
        </w:r>
        <w:r w:rsidR="00B545C2">
          <w:rPr>
            <w:rFonts w:asciiTheme="minorHAnsi" w:eastAsiaTheme="minorEastAsia" w:hAnsiTheme="minorHAnsi" w:cstheme="minorBidi"/>
            <w:b w:val="0"/>
            <w:noProof/>
            <w:spacing w:val="0"/>
            <w:sz w:val="22"/>
            <w:szCs w:val="22"/>
          </w:rPr>
          <w:tab/>
        </w:r>
        <w:r w:rsidR="00B545C2" w:rsidRPr="00A004F3">
          <w:rPr>
            <w:rStyle w:val="Hyperlink"/>
            <w:noProof/>
          </w:rPr>
          <w:t>SILworX Plug-Ins (lizenzpflichtige Option)</w:t>
        </w:r>
        <w:r w:rsidR="00B545C2">
          <w:rPr>
            <w:noProof/>
            <w:webHidden/>
          </w:rPr>
          <w:tab/>
        </w:r>
        <w:r w:rsidR="00B545C2">
          <w:rPr>
            <w:noProof/>
            <w:webHidden/>
          </w:rPr>
          <w:fldChar w:fldCharType="begin"/>
        </w:r>
        <w:r w:rsidR="00B545C2">
          <w:rPr>
            <w:noProof/>
            <w:webHidden/>
          </w:rPr>
          <w:instrText xml:space="preserve"> PAGEREF _Toc139622427 \h </w:instrText>
        </w:r>
        <w:r w:rsidR="00B545C2">
          <w:rPr>
            <w:noProof/>
            <w:webHidden/>
          </w:rPr>
        </w:r>
        <w:r w:rsidR="00B545C2">
          <w:rPr>
            <w:noProof/>
            <w:webHidden/>
          </w:rPr>
          <w:fldChar w:fldCharType="separate"/>
        </w:r>
        <w:r w:rsidR="00251C10">
          <w:rPr>
            <w:noProof/>
            <w:webHidden/>
          </w:rPr>
          <w:t>5</w:t>
        </w:r>
        <w:r w:rsidR="00B545C2">
          <w:rPr>
            <w:noProof/>
            <w:webHidden/>
          </w:rPr>
          <w:fldChar w:fldCharType="end"/>
        </w:r>
      </w:hyperlink>
    </w:p>
    <w:p w14:paraId="065B2836" w14:textId="36A60F8D" w:rsidR="00B545C2" w:rsidRDefault="00000000">
      <w:pPr>
        <w:pStyle w:val="Verzeichnis1"/>
        <w:rPr>
          <w:rFonts w:asciiTheme="minorHAnsi" w:eastAsiaTheme="minorEastAsia" w:hAnsiTheme="minorHAnsi" w:cstheme="minorBidi"/>
          <w:b w:val="0"/>
          <w:noProof/>
          <w:spacing w:val="0"/>
          <w:sz w:val="22"/>
          <w:szCs w:val="22"/>
        </w:rPr>
      </w:pPr>
      <w:hyperlink w:anchor="_Toc139622428" w:history="1">
        <w:r w:rsidR="00B545C2" w:rsidRPr="00A004F3">
          <w:rPr>
            <w:rStyle w:val="Hyperlink"/>
            <w:noProof/>
          </w:rPr>
          <w:t>2</w:t>
        </w:r>
        <w:r w:rsidR="00B545C2">
          <w:rPr>
            <w:rFonts w:asciiTheme="minorHAnsi" w:eastAsiaTheme="minorEastAsia" w:hAnsiTheme="minorHAnsi" w:cstheme="minorBidi"/>
            <w:b w:val="0"/>
            <w:noProof/>
            <w:spacing w:val="0"/>
            <w:sz w:val="22"/>
            <w:szCs w:val="22"/>
          </w:rPr>
          <w:tab/>
        </w:r>
        <w:r w:rsidR="00B545C2" w:rsidRPr="00A004F3">
          <w:rPr>
            <w:rStyle w:val="Hyperlink"/>
            <w:noProof/>
          </w:rPr>
          <w:t>Plug-Ins konfigurieren</w:t>
        </w:r>
        <w:r w:rsidR="00B545C2">
          <w:rPr>
            <w:noProof/>
            <w:webHidden/>
          </w:rPr>
          <w:tab/>
        </w:r>
        <w:r w:rsidR="00B545C2">
          <w:rPr>
            <w:noProof/>
            <w:webHidden/>
          </w:rPr>
          <w:fldChar w:fldCharType="begin"/>
        </w:r>
        <w:r w:rsidR="00B545C2">
          <w:rPr>
            <w:noProof/>
            <w:webHidden/>
          </w:rPr>
          <w:instrText xml:space="preserve"> PAGEREF _Toc139622428 \h </w:instrText>
        </w:r>
        <w:r w:rsidR="00B545C2">
          <w:rPr>
            <w:noProof/>
            <w:webHidden/>
          </w:rPr>
        </w:r>
        <w:r w:rsidR="00B545C2">
          <w:rPr>
            <w:noProof/>
            <w:webHidden/>
          </w:rPr>
          <w:fldChar w:fldCharType="separate"/>
        </w:r>
        <w:r w:rsidR="00251C10">
          <w:rPr>
            <w:noProof/>
            <w:webHidden/>
          </w:rPr>
          <w:t>6</w:t>
        </w:r>
        <w:r w:rsidR="00B545C2">
          <w:rPr>
            <w:noProof/>
            <w:webHidden/>
          </w:rPr>
          <w:fldChar w:fldCharType="end"/>
        </w:r>
      </w:hyperlink>
    </w:p>
    <w:p w14:paraId="722246E0" w14:textId="33D93097" w:rsidR="00B545C2" w:rsidRDefault="00000000">
      <w:pPr>
        <w:pStyle w:val="Verzeichnis2"/>
        <w:rPr>
          <w:rFonts w:asciiTheme="minorHAnsi" w:eastAsiaTheme="minorEastAsia" w:hAnsiTheme="minorHAnsi" w:cstheme="minorBidi"/>
          <w:b w:val="0"/>
          <w:noProof/>
        </w:rPr>
      </w:pPr>
      <w:hyperlink w:anchor="_Toc139622429" w:history="1">
        <w:r w:rsidR="00B545C2" w:rsidRPr="00A004F3">
          <w:rPr>
            <w:rStyle w:val="Hyperlink"/>
            <w:noProof/>
          </w:rPr>
          <w:t>2.1</w:t>
        </w:r>
        <w:r w:rsidR="00B545C2">
          <w:rPr>
            <w:rFonts w:asciiTheme="minorHAnsi" w:eastAsiaTheme="minorEastAsia" w:hAnsiTheme="minorHAnsi" w:cstheme="minorBidi"/>
            <w:b w:val="0"/>
            <w:noProof/>
          </w:rPr>
          <w:tab/>
        </w:r>
        <w:r w:rsidR="00B545C2" w:rsidRPr="00A004F3">
          <w:rPr>
            <w:rStyle w:val="Hyperlink"/>
            <w:noProof/>
          </w:rPr>
          <w:t>SSL-Zertifikat und -Schlüssel erstellen</w:t>
        </w:r>
        <w:r w:rsidR="00B545C2">
          <w:rPr>
            <w:noProof/>
            <w:webHidden/>
          </w:rPr>
          <w:tab/>
        </w:r>
        <w:r w:rsidR="00B545C2">
          <w:rPr>
            <w:noProof/>
            <w:webHidden/>
          </w:rPr>
          <w:fldChar w:fldCharType="begin"/>
        </w:r>
        <w:r w:rsidR="00B545C2">
          <w:rPr>
            <w:noProof/>
            <w:webHidden/>
          </w:rPr>
          <w:instrText xml:space="preserve"> PAGEREF _Toc139622429 \h </w:instrText>
        </w:r>
        <w:r w:rsidR="00B545C2">
          <w:rPr>
            <w:noProof/>
            <w:webHidden/>
          </w:rPr>
        </w:r>
        <w:r w:rsidR="00B545C2">
          <w:rPr>
            <w:noProof/>
            <w:webHidden/>
          </w:rPr>
          <w:fldChar w:fldCharType="separate"/>
        </w:r>
        <w:r w:rsidR="00251C10">
          <w:rPr>
            <w:noProof/>
            <w:webHidden/>
          </w:rPr>
          <w:t>6</w:t>
        </w:r>
        <w:r w:rsidR="00B545C2">
          <w:rPr>
            <w:noProof/>
            <w:webHidden/>
          </w:rPr>
          <w:fldChar w:fldCharType="end"/>
        </w:r>
      </w:hyperlink>
    </w:p>
    <w:p w14:paraId="28060679" w14:textId="169F5D0D" w:rsidR="00B545C2" w:rsidRDefault="00000000">
      <w:pPr>
        <w:pStyle w:val="Verzeichnis2"/>
        <w:rPr>
          <w:rFonts w:asciiTheme="minorHAnsi" w:eastAsiaTheme="minorEastAsia" w:hAnsiTheme="minorHAnsi" w:cstheme="minorBidi"/>
          <w:b w:val="0"/>
          <w:noProof/>
        </w:rPr>
      </w:pPr>
      <w:hyperlink w:anchor="_Toc139622430" w:history="1">
        <w:r w:rsidR="00B545C2" w:rsidRPr="00A004F3">
          <w:rPr>
            <w:rStyle w:val="Hyperlink"/>
            <w:noProof/>
          </w:rPr>
          <w:t>2.2</w:t>
        </w:r>
        <w:r w:rsidR="00B545C2">
          <w:rPr>
            <w:rFonts w:asciiTheme="minorHAnsi" w:eastAsiaTheme="minorEastAsia" w:hAnsiTheme="minorHAnsi" w:cstheme="minorBidi"/>
            <w:b w:val="0"/>
            <w:noProof/>
          </w:rPr>
          <w:tab/>
        </w:r>
        <w:r w:rsidR="00B545C2" w:rsidRPr="00A004F3">
          <w:rPr>
            <w:rStyle w:val="Hyperlink"/>
            <w:noProof/>
          </w:rPr>
          <w:t>«settings.ini» vervollständigen</w:t>
        </w:r>
        <w:r w:rsidR="00B545C2">
          <w:rPr>
            <w:noProof/>
            <w:webHidden/>
          </w:rPr>
          <w:tab/>
        </w:r>
        <w:r w:rsidR="00B545C2">
          <w:rPr>
            <w:noProof/>
            <w:webHidden/>
          </w:rPr>
          <w:fldChar w:fldCharType="begin"/>
        </w:r>
        <w:r w:rsidR="00B545C2">
          <w:rPr>
            <w:noProof/>
            <w:webHidden/>
          </w:rPr>
          <w:instrText xml:space="preserve"> PAGEREF _Toc139622430 \h </w:instrText>
        </w:r>
        <w:r w:rsidR="00B545C2">
          <w:rPr>
            <w:noProof/>
            <w:webHidden/>
          </w:rPr>
        </w:r>
        <w:r w:rsidR="00B545C2">
          <w:rPr>
            <w:noProof/>
            <w:webHidden/>
          </w:rPr>
          <w:fldChar w:fldCharType="separate"/>
        </w:r>
        <w:r w:rsidR="00251C10">
          <w:rPr>
            <w:noProof/>
            <w:webHidden/>
          </w:rPr>
          <w:t>7</w:t>
        </w:r>
        <w:r w:rsidR="00B545C2">
          <w:rPr>
            <w:noProof/>
            <w:webHidden/>
          </w:rPr>
          <w:fldChar w:fldCharType="end"/>
        </w:r>
      </w:hyperlink>
    </w:p>
    <w:p w14:paraId="0A33169E" w14:textId="68E2540F" w:rsidR="00B545C2" w:rsidRDefault="00000000">
      <w:pPr>
        <w:pStyle w:val="Verzeichnis1"/>
        <w:rPr>
          <w:rFonts w:asciiTheme="minorHAnsi" w:eastAsiaTheme="minorEastAsia" w:hAnsiTheme="minorHAnsi" w:cstheme="minorBidi"/>
          <w:b w:val="0"/>
          <w:noProof/>
          <w:spacing w:val="0"/>
          <w:sz w:val="22"/>
          <w:szCs w:val="22"/>
        </w:rPr>
      </w:pPr>
      <w:hyperlink w:anchor="_Toc139622431" w:history="1">
        <w:r w:rsidR="00B545C2" w:rsidRPr="00A004F3">
          <w:rPr>
            <w:rStyle w:val="Hyperlink"/>
            <w:noProof/>
          </w:rPr>
          <w:t>3</w:t>
        </w:r>
        <w:r w:rsidR="00B545C2">
          <w:rPr>
            <w:rFonts w:asciiTheme="minorHAnsi" w:eastAsiaTheme="minorEastAsia" w:hAnsiTheme="minorHAnsi" w:cstheme="minorBidi"/>
            <w:b w:val="0"/>
            <w:noProof/>
            <w:spacing w:val="0"/>
            <w:sz w:val="22"/>
            <w:szCs w:val="22"/>
          </w:rPr>
          <w:tab/>
        </w:r>
        <w:r w:rsidR="00B545C2" w:rsidRPr="00A004F3">
          <w:rPr>
            <w:rStyle w:val="Hyperlink"/>
            <w:noProof/>
          </w:rPr>
          <w:t>Plug-In-Registrierung</w:t>
        </w:r>
        <w:r w:rsidR="00B545C2">
          <w:rPr>
            <w:noProof/>
            <w:webHidden/>
          </w:rPr>
          <w:tab/>
        </w:r>
        <w:r w:rsidR="00B545C2">
          <w:rPr>
            <w:noProof/>
            <w:webHidden/>
          </w:rPr>
          <w:fldChar w:fldCharType="begin"/>
        </w:r>
        <w:r w:rsidR="00B545C2">
          <w:rPr>
            <w:noProof/>
            <w:webHidden/>
          </w:rPr>
          <w:instrText xml:space="preserve"> PAGEREF _Toc139622431 \h </w:instrText>
        </w:r>
        <w:r w:rsidR="00B545C2">
          <w:rPr>
            <w:noProof/>
            <w:webHidden/>
          </w:rPr>
        </w:r>
        <w:r w:rsidR="00B545C2">
          <w:rPr>
            <w:noProof/>
            <w:webHidden/>
          </w:rPr>
          <w:fldChar w:fldCharType="separate"/>
        </w:r>
        <w:r w:rsidR="00251C10">
          <w:rPr>
            <w:noProof/>
            <w:webHidden/>
          </w:rPr>
          <w:t>9</w:t>
        </w:r>
        <w:r w:rsidR="00B545C2">
          <w:rPr>
            <w:noProof/>
            <w:webHidden/>
          </w:rPr>
          <w:fldChar w:fldCharType="end"/>
        </w:r>
      </w:hyperlink>
    </w:p>
    <w:p w14:paraId="64F769E3" w14:textId="50D8AE4E" w:rsidR="00B545C2" w:rsidRDefault="00000000">
      <w:pPr>
        <w:pStyle w:val="Verzeichnis2"/>
        <w:rPr>
          <w:rFonts w:asciiTheme="minorHAnsi" w:eastAsiaTheme="minorEastAsia" w:hAnsiTheme="minorHAnsi" w:cstheme="minorBidi"/>
          <w:b w:val="0"/>
          <w:noProof/>
        </w:rPr>
      </w:pPr>
      <w:hyperlink w:anchor="_Toc139622432" w:history="1">
        <w:r w:rsidR="00B545C2" w:rsidRPr="00A004F3">
          <w:rPr>
            <w:rStyle w:val="Hyperlink"/>
            <w:noProof/>
          </w:rPr>
          <w:t>3.1</w:t>
        </w:r>
        <w:r w:rsidR="00B545C2">
          <w:rPr>
            <w:rFonts w:asciiTheme="minorHAnsi" w:eastAsiaTheme="minorEastAsia" w:hAnsiTheme="minorHAnsi" w:cstheme="minorBidi"/>
            <w:b w:val="0"/>
            <w:noProof/>
          </w:rPr>
          <w:tab/>
        </w:r>
        <w:r w:rsidR="00B545C2" w:rsidRPr="00A004F3">
          <w:rPr>
            <w:rStyle w:val="Hyperlink"/>
            <w:noProof/>
          </w:rPr>
          <w:t>Vermeidung von Fehlern bei der Plug-In-Registrierung</w:t>
        </w:r>
        <w:r w:rsidR="00B545C2">
          <w:rPr>
            <w:noProof/>
            <w:webHidden/>
          </w:rPr>
          <w:tab/>
        </w:r>
        <w:r w:rsidR="00B545C2">
          <w:rPr>
            <w:noProof/>
            <w:webHidden/>
          </w:rPr>
          <w:fldChar w:fldCharType="begin"/>
        </w:r>
        <w:r w:rsidR="00B545C2">
          <w:rPr>
            <w:noProof/>
            <w:webHidden/>
          </w:rPr>
          <w:instrText xml:space="preserve"> PAGEREF _Toc139622432 \h </w:instrText>
        </w:r>
        <w:r w:rsidR="00B545C2">
          <w:rPr>
            <w:noProof/>
            <w:webHidden/>
          </w:rPr>
        </w:r>
        <w:r w:rsidR="00B545C2">
          <w:rPr>
            <w:noProof/>
            <w:webHidden/>
          </w:rPr>
          <w:fldChar w:fldCharType="separate"/>
        </w:r>
        <w:r w:rsidR="00251C10">
          <w:rPr>
            <w:noProof/>
            <w:webHidden/>
          </w:rPr>
          <w:t>9</w:t>
        </w:r>
        <w:r w:rsidR="00B545C2">
          <w:rPr>
            <w:noProof/>
            <w:webHidden/>
          </w:rPr>
          <w:fldChar w:fldCharType="end"/>
        </w:r>
      </w:hyperlink>
    </w:p>
    <w:p w14:paraId="02A6160A" w14:textId="5CCE077C" w:rsidR="00B545C2" w:rsidRDefault="00000000">
      <w:pPr>
        <w:pStyle w:val="Verzeichnis1"/>
        <w:rPr>
          <w:rFonts w:asciiTheme="minorHAnsi" w:eastAsiaTheme="minorEastAsia" w:hAnsiTheme="minorHAnsi" w:cstheme="minorBidi"/>
          <w:b w:val="0"/>
          <w:noProof/>
          <w:spacing w:val="0"/>
          <w:sz w:val="22"/>
          <w:szCs w:val="22"/>
        </w:rPr>
      </w:pPr>
      <w:hyperlink w:anchor="_Toc139622433" w:history="1">
        <w:r w:rsidR="00B545C2" w:rsidRPr="00A004F3">
          <w:rPr>
            <w:rStyle w:val="Hyperlink"/>
            <w:noProof/>
          </w:rPr>
          <w:t>4</w:t>
        </w:r>
        <w:r w:rsidR="00B545C2">
          <w:rPr>
            <w:rFonts w:asciiTheme="minorHAnsi" w:eastAsiaTheme="minorEastAsia" w:hAnsiTheme="minorHAnsi" w:cstheme="minorBidi"/>
            <w:b w:val="0"/>
            <w:noProof/>
            <w:spacing w:val="0"/>
            <w:sz w:val="22"/>
            <w:szCs w:val="22"/>
          </w:rPr>
          <w:tab/>
        </w:r>
        <w:r w:rsidR="00B545C2" w:rsidRPr="00A004F3">
          <w:rPr>
            <w:rStyle w:val="Hyperlink"/>
            <w:noProof/>
          </w:rPr>
          <w:t>Plug-Ins starten</w:t>
        </w:r>
        <w:r w:rsidR="00B545C2">
          <w:rPr>
            <w:noProof/>
            <w:webHidden/>
          </w:rPr>
          <w:tab/>
        </w:r>
        <w:r w:rsidR="00B545C2">
          <w:rPr>
            <w:noProof/>
            <w:webHidden/>
          </w:rPr>
          <w:fldChar w:fldCharType="begin"/>
        </w:r>
        <w:r w:rsidR="00B545C2">
          <w:rPr>
            <w:noProof/>
            <w:webHidden/>
          </w:rPr>
          <w:instrText xml:space="preserve"> PAGEREF _Toc139622433 \h </w:instrText>
        </w:r>
        <w:r w:rsidR="00B545C2">
          <w:rPr>
            <w:noProof/>
            <w:webHidden/>
          </w:rPr>
        </w:r>
        <w:r w:rsidR="00B545C2">
          <w:rPr>
            <w:noProof/>
            <w:webHidden/>
          </w:rPr>
          <w:fldChar w:fldCharType="separate"/>
        </w:r>
        <w:r w:rsidR="00251C10">
          <w:rPr>
            <w:noProof/>
            <w:webHidden/>
          </w:rPr>
          <w:t>10</w:t>
        </w:r>
        <w:r w:rsidR="00B545C2">
          <w:rPr>
            <w:noProof/>
            <w:webHidden/>
          </w:rPr>
          <w:fldChar w:fldCharType="end"/>
        </w:r>
      </w:hyperlink>
    </w:p>
    <w:p w14:paraId="38A838AD" w14:textId="5146D1DC" w:rsidR="00B545C2" w:rsidRDefault="00000000">
      <w:pPr>
        <w:pStyle w:val="Verzeichnis2"/>
        <w:rPr>
          <w:rFonts w:asciiTheme="minorHAnsi" w:eastAsiaTheme="minorEastAsia" w:hAnsiTheme="minorHAnsi" w:cstheme="minorBidi"/>
          <w:b w:val="0"/>
          <w:noProof/>
        </w:rPr>
      </w:pPr>
      <w:hyperlink w:anchor="_Toc139622434" w:history="1">
        <w:r w:rsidR="00B545C2" w:rsidRPr="00A004F3">
          <w:rPr>
            <w:rStyle w:val="Hyperlink"/>
            <w:noProof/>
          </w:rPr>
          <w:t>4.1</w:t>
        </w:r>
        <w:r w:rsidR="00B545C2">
          <w:rPr>
            <w:rFonts w:asciiTheme="minorHAnsi" w:eastAsiaTheme="minorEastAsia" w:hAnsiTheme="minorHAnsi" w:cstheme="minorBidi"/>
            <w:b w:val="0"/>
            <w:noProof/>
          </w:rPr>
          <w:tab/>
        </w:r>
        <w:r w:rsidR="00B545C2" w:rsidRPr="00A004F3">
          <w:rPr>
            <w:rStyle w:val="Hyperlink"/>
            <w:noProof/>
          </w:rPr>
          <w:t>Plug-In Hash-Dateien</w:t>
        </w:r>
        <w:r w:rsidR="00B545C2">
          <w:rPr>
            <w:noProof/>
            <w:webHidden/>
          </w:rPr>
          <w:tab/>
        </w:r>
        <w:r w:rsidR="00B545C2">
          <w:rPr>
            <w:noProof/>
            <w:webHidden/>
          </w:rPr>
          <w:fldChar w:fldCharType="begin"/>
        </w:r>
        <w:r w:rsidR="00B545C2">
          <w:rPr>
            <w:noProof/>
            <w:webHidden/>
          </w:rPr>
          <w:instrText xml:space="preserve"> PAGEREF _Toc139622434 \h </w:instrText>
        </w:r>
        <w:r w:rsidR="00B545C2">
          <w:rPr>
            <w:noProof/>
            <w:webHidden/>
          </w:rPr>
        </w:r>
        <w:r w:rsidR="00B545C2">
          <w:rPr>
            <w:noProof/>
            <w:webHidden/>
          </w:rPr>
          <w:fldChar w:fldCharType="separate"/>
        </w:r>
        <w:r w:rsidR="00251C10">
          <w:rPr>
            <w:noProof/>
            <w:webHidden/>
          </w:rPr>
          <w:t>10</w:t>
        </w:r>
        <w:r w:rsidR="00B545C2">
          <w:rPr>
            <w:noProof/>
            <w:webHidden/>
          </w:rPr>
          <w:fldChar w:fldCharType="end"/>
        </w:r>
      </w:hyperlink>
    </w:p>
    <w:p w14:paraId="289323C9" w14:textId="53092A7D" w:rsidR="00B545C2" w:rsidRDefault="00000000">
      <w:pPr>
        <w:pStyle w:val="Verzeichnis2"/>
        <w:rPr>
          <w:rFonts w:asciiTheme="minorHAnsi" w:eastAsiaTheme="minorEastAsia" w:hAnsiTheme="minorHAnsi" w:cstheme="minorBidi"/>
          <w:b w:val="0"/>
          <w:noProof/>
        </w:rPr>
      </w:pPr>
      <w:hyperlink w:anchor="_Toc139622435" w:history="1">
        <w:r w:rsidR="00B545C2" w:rsidRPr="00A004F3">
          <w:rPr>
            <w:rStyle w:val="Hyperlink"/>
            <w:noProof/>
          </w:rPr>
          <w:t>4.2</w:t>
        </w:r>
        <w:r w:rsidR="00B545C2">
          <w:rPr>
            <w:rFonts w:asciiTheme="minorHAnsi" w:eastAsiaTheme="minorEastAsia" w:hAnsiTheme="minorHAnsi" w:cstheme="minorBidi"/>
            <w:b w:val="0"/>
            <w:noProof/>
          </w:rPr>
          <w:tab/>
        </w:r>
        <w:r w:rsidR="00B545C2" w:rsidRPr="00A004F3">
          <w:rPr>
            <w:rStyle w:val="Hyperlink"/>
            <w:noProof/>
          </w:rPr>
          <w:t>«customplugins.json» vervollständigen</w:t>
        </w:r>
        <w:r w:rsidR="00B545C2">
          <w:rPr>
            <w:noProof/>
            <w:webHidden/>
          </w:rPr>
          <w:tab/>
        </w:r>
        <w:r w:rsidR="00B545C2">
          <w:rPr>
            <w:noProof/>
            <w:webHidden/>
          </w:rPr>
          <w:fldChar w:fldCharType="begin"/>
        </w:r>
        <w:r w:rsidR="00B545C2">
          <w:rPr>
            <w:noProof/>
            <w:webHidden/>
          </w:rPr>
          <w:instrText xml:space="preserve"> PAGEREF _Toc139622435 \h </w:instrText>
        </w:r>
        <w:r w:rsidR="00B545C2">
          <w:rPr>
            <w:noProof/>
            <w:webHidden/>
          </w:rPr>
        </w:r>
        <w:r w:rsidR="00B545C2">
          <w:rPr>
            <w:noProof/>
            <w:webHidden/>
          </w:rPr>
          <w:fldChar w:fldCharType="separate"/>
        </w:r>
        <w:r w:rsidR="00251C10">
          <w:rPr>
            <w:noProof/>
            <w:webHidden/>
          </w:rPr>
          <w:t>11</w:t>
        </w:r>
        <w:r w:rsidR="00B545C2">
          <w:rPr>
            <w:noProof/>
            <w:webHidden/>
          </w:rPr>
          <w:fldChar w:fldCharType="end"/>
        </w:r>
      </w:hyperlink>
    </w:p>
    <w:p w14:paraId="2FD0A5D2" w14:textId="74376905" w:rsidR="00B545C2" w:rsidRDefault="00000000">
      <w:pPr>
        <w:pStyle w:val="Verzeichnis1"/>
        <w:rPr>
          <w:rFonts w:asciiTheme="minorHAnsi" w:eastAsiaTheme="minorEastAsia" w:hAnsiTheme="minorHAnsi" w:cstheme="minorBidi"/>
          <w:b w:val="0"/>
          <w:noProof/>
          <w:spacing w:val="0"/>
          <w:sz w:val="22"/>
          <w:szCs w:val="22"/>
        </w:rPr>
      </w:pPr>
      <w:hyperlink w:anchor="_Toc139622436" w:history="1">
        <w:r w:rsidR="00B545C2" w:rsidRPr="00A004F3">
          <w:rPr>
            <w:rStyle w:val="Hyperlink"/>
            <w:noProof/>
          </w:rPr>
          <w:t>5</w:t>
        </w:r>
        <w:r w:rsidR="00B545C2">
          <w:rPr>
            <w:rFonts w:asciiTheme="minorHAnsi" w:eastAsiaTheme="minorEastAsia" w:hAnsiTheme="minorHAnsi" w:cstheme="minorBidi"/>
            <w:b w:val="0"/>
            <w:noProof/>
            <w:spacing w:val="0"/>
            <w:sz w:val="22"/>
            <w:szCs w:val="22"/>
          </w:rPr>
          <w:tab/>
        </w:r>
        <w:r w:rsidR="00B545C2" w:rsidRPr="00A004F3">
          <w:rPr>
            <w:rStyle w:val="Hyperlink"/>
            <w:noProof/>
          </w:rPr>
          <w:t>Funktionsweise des Plug-Ins «Asset_Inventory.exe»</w:t>
        </w:r>
        <w:r w:rsidR="00B545C2">
          <w:rPr>
            <w:noProof/>
            <w:webHidden/>
          </w:rPr>
          <w:tab/>
        </w:r>
        <w:r w:rsidR="00B545C2">
          <w:rPr>
            <w:noProof/>
            <w:webHidden/>
          </w:rPr>
          <w:fldChar w:fldCharType="begin"/>
        </w:r>
        <w:r w:rsidR="00B545C2">
          <w:rPr>
            <w:noProof/>
            <w:webHidden/>
          </w:rPr>
          <w:instrText xml:space="preserve"> PAGEREF _Toc139622436 \h </w:instrText>
        </w:r>
        <w:r w:rsidR="00B545C2">
          <w:rPr>
            <w:noProof/>
            <w:webHidden/>
          </w:rPr>
        </w:r>
        <w:r w:rsidR="00B545C2">
          <w:rPr>
            <w:noProof/>
            <w:webHidden/>
          </w:rPr>
          <w:fldChar w:fldCharType="separate"/>
        </w:r>
        <w:r w:rsidR="00251C10">
          <w:rPr>
            <w:noProof/>
            <w:webHidden/>
          </w:rPr>
          <w:t>12</w:t>
        </w:r>
        <w:r w:rsidR="00B545C2">
          <w:rPr>
            <w:noProof/>
            <w:webHidden/>
          </w:rPr>
          <w:fldChar w:fldCharType="end"/>
        </w:r>
      </w:hyperlink>
    </w:p>
    <w:p w14:paraId="57037DBD" w14:textId="72762DEC" w:rsidR="008B0D1F" w:rsidRPr="00F36FBD" w:rsidRDefault="00E745C6" w:rsidP="00E9734C">
      <w:pPr>
        <w:pStyle w:val="BasisText"/>
        <w:rPr>
          <w:spacing w:val="20"/>
          <w:sz w:val="28"/>
          <w:szCs w:val="28"/>
        </w:rPr>
      </w:pPr>
      <w:r w:rsidRPr="00F36FBD">
        <w:rPr>
          <w:spacing w:val="20"/>
          <w:sz w:val="28"/>
          <w:szCs w:val="28"/>
        </w:rPr>
        <w:fldChar w:fldCharType="end"/>
      </w:r>
    </w:p>
    <w:p w14:paraId="7280A8F1" w14:textId="77777777" w:rsidR="00A432DD" w:rsidRPr="00F36FBD" w:rsidRDefault="00A432DD" w:rsidP="007A3EC6">
      <w:pPr>
        <w:pStyle w:val="BasisText"/>
      </w:pPr>
    </w:p>
    <w:p w14:paraId="1F1D47DF" w14:textId="20478331" w:rsidR="00DD07F9" w:rsidRPr="00F36FBD" w:rsidRDefault="00DD07F9" w:rsidP="007A3EC6">
      <w:pPr>
        <w:pStyle w:val="BasisText"/>
        <w:sectPr w:rsidR="00DD07F9" w:rsidRPr="00F36FBD" w:rsidSect="00B049D7">
          <w:headerReference w:type="even" r:id="rId17"/>
          <w:headerReference w:type="default" r:id="rId18"/>
          <w:footerReference w:type="even" r:id="rId19"/>
          <w:footerReference w:type="default" r:id="rId20"/>
          <w:headerReference w:type="first" r:id="rId21"/>
          <w:footerReference w:type="first" r:id="rId22"/>
          <w:type w:val="continuous"/>
          <w:pgSz w:w="11907" w:h="16840" w:code="9"/>
          <w:pgMar w:top="1418" w:right="1134" w:bottom="1134" w:left="1134" w:header="851" w:footer="567" w:gutter="0"/>
          <w:cols w:space="708"/>
          <w:docGrid w:linePitch="360"/>
        </w:sectPr>
      </w:pPr>
    </w:p>
    <w:p w14:paraId="1CD451AF" w14:textId="153EA358" w:rsidR="0076143E" w:rsidRPr="00F36FBD" w:rsidRDefault="00EA7F19" w:rsidP="009E4EBB">
      <w:pPr>
        <w:pStyle w:val="1mitNr"/>
      </w:pPr>
      <w:bookmarkStart w:id="1" w:name="_Toc139622427"/>
      <w:r w:rsidRPr="00EA7F19">
        <w:lastRenderedPageBreak/>
        <w:t>SILworX Plug-Ins (lizenzpflichtige Option)</w:t>
      </w:r>
      <w:bookmarkEnd w:id="1"/>
    </w:p>
    <w:p w14:paraId="184E6BA9" w14:textId="6A626137" w:rsidR="00C71424" w:rsidRPr="00F36FBD" w:rsidRDefault="00EA7F19" w:rsidP="00EA7F19">
      <w:pPr>
        <w:pStyle w:val="BasisText"/>
        <w:rPr>
          <w:noProof/>
        </w:rPr>
      </w:pPr>
      <w:r>
        <w:rPr>
          <w:noProof/>
        </w:rPr>
        <w:t xml:space="preserve">Zur Erweiterung der Funktionalität kann SILworX </w:t>
      </w:r>
      <w:r w:rsidR="0051343F">
        <w:rPr>
          <w:noProof/>
        </w:rPr>
        <w:t xml:space="preserve">ab Version 14 </w:t>
      </w:r>
      <w:r>
        <w:rPr>
          <w:noProof/>
        </w:rPr>
        <w:t>mit Plug-Ins ausgestattet werden. Plug-Ins sind nicht-sichere Anwendungen, die mit SILworX interagieren, aber nicht in der SILworX Entwicklungsumgebung enthalten sind und auch nicht mit SILworX zertifiziert werden.</w:t>
      </w:r>
    </w:p>
    <w:p w14:paraId="6913DEC7" w14:textId="6BF27B85" w:rsidR="00DD3F7E" w:rsidRPr="00F36FBD" w:rsidRDefault="00744500" w:rsidP="00744500">
      <w:pPr>
        <w:pStyle w:val="BasisText"/>
        <w:rPr>
          <w:noProof/>
        </w:rPr>
      </w:pPr>
      <w:r>
        <w:rPr>
          <w:noProof/>
        </w:rPr>
        <w:t xml:space="preserve">Mit Plug-Ins sind Anwender in der Lage, zusätzliche Funktionen nach eigenem Bedarf zu erstellen oder auch für Dritte bereitzustellen. Voraussetzung ist das Vorhandensein der erforderlichen Lizenzen. </w:t>
      </w:r>
      <w:r w:rsidR="0051343F">
        <w:rPr>
          <w:noProof/>
        </w:rPr>
        <w:t>Anwender</w:t>
      </w:r>
      <w:r>
        <w:rPr>
          <w:noProof/>
        </w:rPr>
        <w:t>seitig erstellte Plug-Ins sind mit der Plug-In Feature-Lizenz in Kombination mit der SILworX API-Lizenz verwendbar. Für von HIMA bereitgestellte, lizenzfreie Plug-Ins wird nur die SILworX Lizenz benötigt.</w:t>
      </w:r>
    </w:p>
    <w:p w14:paraId="606F8778" w14:textId="50629A4C" w:rsidR="007A6829" w:rsidRDefault="00B01FD4" w:rsidP="00B01FD4">
      <w:pPr>
        <w:pStyle w:val="BasisText"/>
        <w:rPr>
          <w:noProof/>
        </w:rPr>
      </w:pPr>
      <w:bookmarkStart w:id="2" w:name="_Hlk32222703"/>
      <w:r>
        <w:rPr>
          <w:noProof/>
        </w:rPr>
        <w:t xml:space="preserve">Plug-Ins laufen als eigene Prozesse in einem von SILworX getrennten Speicherbereich und interagieren mit SILworX über die Schnittstellen </w:t>
      </w:r>
      <w:r w:rsidRPr="00976ED3">
        <w:rPr>
          <w:i/>
          <w:iCs/>
          <w:noProof/>
        </w:rPr>
        <w:t>SILworX API</w:t>
      </w:r>
      <w:r>
        <w:rPr>
          <w:noProof/>
        </w:rPr>
        <w:t xml:space="preserve"> und </w:t>
      </w:r>
      <w:r w:rsidRPr="00976ED3">
        <w:rPr>
          <w:i/>
          <w:iCs/>
          <w:noProof/>
        </w:rPr>
        <w:t>WebSocket</w:t>
      </w:r>
      <w:r>
        <w:rPr>
          <w:noProof/>
        </w:rPr>
        <w:t>. Plug-Ins lassen sich rückwirkungsfrei einbinden und wirken sich nicht negativ auf die sicheren SILworX Funktionen aus.</w:t>
      </w:r>
    </w:p>
    <w:bookmarkEnd w:id="2"/>
    <w:p w14:paraId="0269BDBB" w14:textId="6DE8F2B5" w:rsidR="00D937D6" w:rsidRPr="00F36FBD" w:rsidRDefault="00D937D6" w:rsidP="00D937D6">
      <w:pPr>
        <w:pStyle w:val="BasisText"/>
        <w:rPr>
          <w:noProof/>
        </w:rPr>
      </w:pPr>
      <w:r>
        <w:rPr>
          <w:noProof/>
        </w:rPr>
        <w:t xml:space="preserve">Da Plug-Ins keine integralen Bestandteile von SILworX sind, müssen sie in der Datei </w:t>
      </w:r>
      <w:r w:rsidRPr="002F05D7">
        <w:rPr>
          <w:i/>
          <w:iCs/>
          <w:noProof/>
        </w:rPr>
        <w:t>settings.ini</w:t>
      </w:r>
      <w:r>
        <w:rPr>
          <w:noProof/>
        </w:rPr>
        <w:t xml:space="preserve"> konfiguriert werden. Dafür existiert in der </w:t>
      </w:r>
      <w:r w:rsidRPr="00976ED3">
        <w:rPr>
          <w:i/>
          <w:iCs/>
          <w:noProof/>
        </w:rPr>
        <w:t>settings.ini</w:t>
      </w:r>
      <w:r>
        <w:rPr>
          <w:noProof/>
        </w:rPr>
        <w:t xml:space="preserve"> die Kategorie </w:t>
      </w:r>
      <w:r w:rsidRPr="00976ED3">
        <w:rPr>
          <w:i/>
          <w:iCs/>
          <w:noProof/>
        </w:rPr>
        <w:t>[Plugin_Server]</w:t>
      </w:r>
      <w:r>
        <w:rPr>
          <w:noProof/>
        </w:rPr>
        <w:t xml:space="preserve">. SILworX prüft beim Starten das Vorhandensein der registrierten Plug-Ins und stellt deren Funktionalität in SILworX bereit. SILworX startet die in der </w:t>
      </w:r>
      <w:r w:rsidRPr="00976ED3">
        <w:rPr>
          <w:i/>
          <w:iCs/>
          <w:noProof/>
        </w:rPr>
        <w:t>settings.ini</w:t>
      </w:r>
      <w:r>
        <w:rPr>
          <w:noProof/>
        </w:rPr>
        <w:t xml:space="preserve"> unter </w:t>
      </w:r>
      <w:r w:rsidRPr="00976ED3">
        <w:rPr>
          <w:i/>
          <w:iCs/>
          <w:noProof/>
        </w:rPr>
        <w:t>PluginNames</w:t>
      </w:r>
      <w:r>
        <w:rPr>
          <w:noProof/>
        </w:rPr>
        <w:t xml:space="preserve"> aufgelisteten Plug-Ins automatisch. Die Reihenfolge der Plug-In-Namen bestimmt die Abarbeitungspriorität der Plug-Ins im Falle gleichzeitiger Triggerungen.</w:t>
      </w:r>
    </w:p>
    <w:p w14:paraId="1384F802" w14:textId="7647BD1D" w:rsidR="00353760" w:rsidRPr="00F36FBD" w:rsidRDefault="00976ED3" w:rsidP="00BA5DD5">
      <w:pPr>
        <w:pStyle w:val="BasisText"/>
        <w:rPr>
          <w:noProof/>
        </w:rPr>
      </w:pPr>
      <w:r>
        <w:rPr>
          <w:noProof/>
        </w:rPr>
        <w:t>Plug-Ins werten von SILworX bereitgestellte vordefinierte Trigger und anwenderspezifische Trigger aus und führen die vom Anwender gewünschten Funktionen aus. Die von Plug-Ins in SILworX ausgelösten Aktionen werden im Logbuch protokolliert.</w:t>
      </w:r>
      <w:r w:rsidR="00BA5DD5">
        <w:rPr>
          <w:noProof/>
        </w:rPr>
        <w:t xml:space="preserve"> In der Statuszeile werden rechts neben den API-Informationen in einem eigenen Bereich Informationen zum Plug-In-Feature angezeigt.</w:t>
      </w:r>
    </w:p>
    <w:p w14:paraId="6F2B0E62" w14:textId="7873754C" w:rsidR="00353760" w:rsidRPr="00F36FBD" w:rsidRDefault="00976ED3" w:rsidP="00976ED3">
      <w:pPr>
        <w:pStyle w:val="BasisText"/>
        <w:rPr>
          <w:noProof/>
        </w:rPr>
      </w:pPr>
      <w:r>
        <w:rPr>
          <w:noProof/>
        </w:rPr>
        <w:t>Die gestarteten Plug-Ins haben keine eigene Benutzerverwaltung. Die Authentifizierung erfolgt durch das Öffnen des Projekts in SILworX. Die dabei erzeugte User-Session steht auch den Plug-Ins und der SILworX API zur Verfügung.</w:t>
      </w:r>
    </w:p>
    <w:p w14:paraId="7DFD2B68" w14:textId="1CF2315D" w:rsidR="00976ED3" w:rsidRDefault="00976ED3" w:rsidP="00067E5A">
      <w:pPr>
        <w:pStyle w:val="BasisText"/>
        <w:rPr>
          <w:noProof/>
        </w:rPr>
      </w:pPr>
      <w:r>
        <w:rPr>
          <w:noProof/>
        </w:rPr>
        <w:t xml:space="preserve">Wenn das Plug-In-Feature gestartet ist, können Sie </w:t>
      </w:r>
      <w:r w:rsidR="00067E5A">
        <w:rPr>
          <w:noProof/>
        </w:rPr>
        <w:t xml:space="preserve">im </w:t>
      </w:r>
      <w:r w:rsidR="00067E5A" w:rsidRPr="00976ED3">
        <w:rPr>
          <w:i/>
          <w:iCs/>
          <w:noProof/>
        </w:rPr>
        <w:t>Hilfe</w:t>
      </w:r>
      <w:r w:rsidR="00067E5A">
        <w:rPr>
          <w:noProof/>
        </w:rPr>
        <w:t xml:space="preserve">-Menü von SILworX </w:t>
      </w:r>
      <w:r>
        <w:rPr>
          <w:noProof/>
        </w:rPr>
        <w:t xml:space="preserve">über die Menüfunktion </w:t>
      </w:r>
      <w:r w:rsidRPr="00976ED3">
        <w:rPr>
          <w:i/>
          <w:iCs/>
          <w:noProof/>
        </w:rPr>
        <w:t>Plug-In-Informatio</w:t>
      </w:r>
      <w:r w:rsidR="002F05D7">
        <w:rPr>
          <w:i/>
          <w:iCs/>
          <w:noProof/>
        </w:rPr>
        <w:t>ne</w:t>
      </w:r>
      <w:r w:rsidRPr="00976ED3">
        <w:rPr>
          <w:i/>
          <w:iCs/>
          <w:noProof/>
        </w:rPr>
        <w:t>n</w:t>
      </w:r>
      <w:r>
        <w:rPr>
          <w:noProof/>
        </w:rPr>
        <w:t xml:space="preserve"> das </w:t>
      </w:r>
      <w:r w:rsidR="00067E5A">
        <w:rPr>
          <w:noProof/>
        </w:rPr>
        <w:t xml:space="preserve">entsprechende </w:t>
      </w:r>
      <w:r>
        <w:rPr>
          <w:noProof/>
        </w:rPr>
        <w:t xml:space="preserve">Dialogfenster öffnen. Das Dialogfenster enthält die beiden Listen </w:t>
      </w:r>
      <w:r w:rsidRPr="00976ED3">
        <w:rPr>
          <w:i/>
          <w:iCs/>
          <w:noProof/>
        </w:rPr>
        <w:t>Konfigurierte Plug-Ins</w:t>
      </w:r>
      <w:r>
        <w:rPr>
          <w:noProof/>
        </w:rPr>
        <w:t xml:space="preserve"> und </w:t>
      </w:r>
      <w:r w:rsidR="00964585">
        <w:rPr>
          <w:i/>
          <w:iCs/>
          <w:noProof/>
        </w:rPr>
        <w:t>Registrierte</w:t>
      </w:r>
      <w:r w:rsidRPr="00976ED3">
        <w:rPr>
          <w:i/>
          <w:iCs/>
          <w:noProof/>
        </w:rPr>
        <w:t xml:space="preserve"> Plug-Ins</w:t>
      </w:r>
      <w:r>
        <w:rPr>
          <w:noProof/>
        </w:rPr>
        <w:t>.</w:t>
      </w:r>
      <w:r w:rsidR="00067E5A">
        <w:rPr>
          <w:noProof/>
        </w:rPr>
        <w:t xml:space="preserve"> Zusätzlich </w:t>
      </w:r>
      <w:r>
        <w:rPr>
          <w:noProof/>
        </w:rPr>
        <w:t>wird angezeigt, mit welchen Aktionen ein Plug-In in SILworX verknüpft ist und welche Trigger aus SILworX bzw. nach SILworX registriert sind.</w:t>
      </w:r>
    </w:p>
    <w:p w14:paraId="1990A90F" w14:textId="77777777" w:rsidR="00964585" w:rsidRDefault="00964585" w:rsidP="00976ED3">
      <w:pPr>
        <w:pStyle w:val="BasisText"/>
        <w:rPr>
          <w:noProof/>
        </w:rPr>
      </w:pPr>
    </w:p>
    <w:p w14:paraId="686CD197" w14:textId="358A7B15" w:rsidR="00976ED3" w:rsidRPr="00976ED3" w:rsidRDefault="00976ED3" w:rsidP="00976ED3">
      <w:pPr>
        <w:pStyle w:val="BasisText"/>
        <w:rPr>
          <w:b/>
          <w:bCs/>
          <w:noProof/>
          <w:sz w:val="24"/>
        </w:rPr>
      </w:pPr>
      <w:r w:rsidRPr="00976ED3">
        <w:rPr>
          <w:b/>
          <w:bCs/>
          <w:noProof/>
          <w:sz w:val="24"/>
        </w:rPr>
        <w:t>Zusammenfassung:</w:t>
      </w:r>
    </w:p>
    <w:p w14:paraId="24BDCBEB" w14:textId="541F3B1C" w:rsidR="00976ED3" w:rsidRPr="00976ED3" w:rsidRDefault="00976ED3" w:rsidP="00976ED3">
      <w:pPr>
        <w:pStyle w:val="uList1"/>
        <w:tabs>
          <w:tab w:val="clear" w:pos="2552"/>
          <w:tab w:val="num" w:pos="1701"/>
        </w:tabs>
        <w:ind w:left="1701" w:hanging="283"/>
        <w:rPr>
          <w:noProof/>
        </w:rPr>
      </w:pPr>
      <w:r w:rsidRPr="00976ED3">
        <w:rPr>
          <w:noProof/>
        </w:rPr>
        <w:t>Plug-Ins sind SILworX Erweiterungen, die von Anwendern selbst erstellt werden können.</w:t>
      </w:r>
    </w:p>
    <w:p w14:paraId="4D2B8ECB" w14:textId="200E928E" w:rsidR="00976ED3" w:rsidRDefault="00976ED3" w:rsidP="00976ED3">
      <w:pPr>
        <w:pStyle w:val="uList1"/>
        <w:tabs>
          <w:tab w:val="clear" w:pos="2552"/>
          <w:tab w:val="num" w:pos="1701"/>
        </w:tabs>
        <w:ind w:left="1701" w:hanging="283"/>
        <w:rPr>
          <w:noProof/>
        </w:rPr>
      </w:pPr>
      <w:r w:rsidRPr="00976ED3">
        <w:rPr>
          <w:noProof/>
        </w:rPr>
        <w:t>Plug-Ins basieren auf Programmen oder Scripten, ggf. mit Zusatzdateien, die in SILworX konfiguriert</w:t>
      </w:r>
      <w:r>
        <w:rPr>
          <w:noProof/>
        </w:rPr>
        <w:t xml:space="preserve"> werden.</w:t>
      </w:r>
    </w:p>
    <w:p w14:paraId="6A190270" w14:textId="63BD2771" w:rsidR="00F3725D" w:rsidRDefault="00F3725D" w:rsidP="00976ED3">
      <w:pPr>
        <w:pStyle w:val="uList1"/>
        <w:tabs>
          <w:tab w:val="clear" w:pos="2552"/>
          <w:tab w:val="num" w:pos="1701"/>
        </w:tabs>
        <w:ind w:left="1701" w:hanging="283"/>
        <w:rPr>
          <w:noProof/>
        </w:rPr>
      </w:pPr>
      <w:r w:rsidRPr="00F3725D">
        <w:rPr>
          <w:noProof/>
        </w:rPr>
        <w:t>Plug-Ins sind eigenständige Module, die in eigenen Prozessen laufen.</w:t>
      </w:r>
    </w:p>
    <w:p w14:paraId="6A9F0280" w14:textId="61D2C43F" w:rsidR="00F3725D" w:rsidRDefault="00F3725D" w:rsidP="00976ED3">
      <w:pPr>
        <w:pStyle w:val="uList1"/>
        <w:tabs>
          <w:tab w:val="clear" w:pos="2552"/>
          <w:tab w:val="num" w:pos="1701"/>
        </w:tabs>
        <w:ind w:left="1701" w:hanging="283"/>
        <w:rPr>
          <w:noProof/>
        </w:rPr>
      </w:pPr>
      <w:r w:rsidRPr="00F3725D">
        <w:rPr>
          <w:noProof/>
        </w:rPr>
        <w:t>Plug-Ins werden automatisch mit SILworX gestart</w:t>
      </w:r>
      <w:r w:rsidR="004B47B2">
        <w:rPr>
          <w:noProof/>
        </w:rPr>
        <w:t>et</w:t>
      </w:r>
      <w:r w:rsidRPr="00F3725D">
        <w:rPr>
          <w:noProof/>
        </w:rPr>
        <w:t>.</w:t>
      </w:r>
    </w:p>
    <w:p w14:paraId="5A14906B" w14:textId="01DA311A" w:rsidR="00F3725D" w:rsidRDefault="00F3725D" w:rsidP="00976ED3">
      <w:pPr>
        <w:pStyle w:val="uList1"/>
        <w:tabs>
          <w:tab w:val="clear" w:pos="2552"/>
          <w:tab w:val="num" w:pos="1701"/>
        </w:tabs>
        <w:ind w:left="1701" w:hanging="283"/>
        <w:rPr>
          <w:noProof/>
        </w:rPr>
      </w:pPr>
      <w:r w:rsidRPr="00F3725D">
        <w:rPr>
          <w:noProof/>
        </w:rPr>
        <w:t>Plug-Ins haben über die SILworX API-Funktionen Zugriff auf SILworX.</w:t>
      </w:r>
    </w:p>
    <w:p w14:paraId="2A9A53F1" w14:textId="5847292B" w:rsidR="00F3725D" w:rsidRDefault="00F3725D" w:rsidP="00976ED3">
      <w:pPr>
        <w:pStyle w:val="uList1"/>
        <w:tabs>
          <w:tab w:val="clear" w:pos="2552"/>
          <w:tab w:val="num" w:pos="1701"/>
        </w:tabs>
        <w:ind w:left="1701" w:hanging="283"/>
        <w:rPr>
          <w:noProof/>
        </w:rPr>
      </w:pPr>
      <w:r w:rsidRPr="00F3725D">
        <w:rPr>
          <w:noProof/>
        </w:rPr>
        <w:t>Plug-Ins benötigen eine Plug-In-Feature-Lizenz und eine SILworX API-Lizenz.</w:t>
      </w:r>
    </w:p>
    <w:p w14:paraId="5610DB06" w14:textId="78AF2F92" w:rsidR="00F3725D" w:rsidRDefault="00F3725D" w:rsidP="00976ED3">
      <w:pPr>
        <w:pStyle w:val="uList1"/>
        <w:tabs>
          <w:tab w:val="clear" w:pos="2552"/>
          <w:tab w:val="num" w:pos="1701"/>
        </w:tabs>
        <w:ind w:left="1701" w:hanging="283"/>
        <w:rPr>
          <w:noProof/>
        </w:rPr>
      </w:pPr>
      <w:r w:rsidRPr="00F3725D">
        <w:rPr>
          <w:noProof/>
        </w:rPr>
        <w:t>Plug-Ins können auf vordefinierte Trigger und benutzerdefinierte Trigger reagieren</w:t>
      </w:r>
      <w:r>
        <w:rPr>
          <w:noProof/>
        </w:rPr>
        <w:t>.</w:t>
      </w:r>
    </w:p>
    <w:p w14:paraId="73C0F5AA" w14:textId="4DB172E9" w:rsidR="00F3725D" w:rsidRDefault="00F3725D" w:rsidP="00976ED3">
      <w:pPr>
        <w:pStyle w:val="uList1"/>
        <w:tabs>
          <w:tab w:val="clear" w:pos="2552"/>
          <w:tab w:val="num" w:pos="1701"/>
        </w:tabs>
        <w:ind w:left="1701" w:hanging="283"/>
        <w:rPr>
          <w:noProof/>
        </w:rPr>
      </w:pPr>
      <w:r w:rsidRPr="00F3725D">
        <w:rPr>
          <w:noProof/>
        </w:rPr>
        <w:t>Das Ausführen von Plug-Ins wird in der SILworX Statusleiste angezeigt.</w:t>
      </w:r>
    </w:p>
    <w:p w14:paraId="598484BA" w14:textId="77777777" w:rsidR="00976ED3" w:rsidRPr="00F36FBD" w:rsidRDefault="00976ED3" w:rsidP="00976ED3">
      <w:pPr>
        <w:pStyle w:val="uList1"/>
        <w:numPr>
          <w:ilvl w:val="0"/>
          <w:numId w:val="0"/>
        </w:numPr>
        <w:ind w:left="1134"/>
        <w:rPr>
          <w:rFonts w:cs="Arial"/>
          <w:noProof/>
        </w:rPr>
      </w:pPr>
    </w:p>
    <w:p w14:paraId="144CC21A" w14:textId="09C7844E" w:rsidR="00353760" w:rsidRPr="00F36FBD" w:rsidRDefault="008678B9" w:rsidP="008678B9">
      <w:pPr>
        <w:pStyle w:val="1mitNr"/>
      </w:pPr>
      <w:bookmarkStart w:id="3" w:name="_Toc139622428"/>
      <w:r w:rsidRPr="008678B9">
        <w:lastRenderedPageBreak/>
        <w:t>Plug-Ins konfigurieren</w:t>
      </w:r>
      <w:bookmarkEnd w:id="3"/>
    </w:p>
    <w:p w14:paraId="5FBF29EC" w14:textId="64C7600F" w:rsidR="00353760" w:rsidRDefault="008678B9" w:rsidP="008678B9">
      <w:pPr>
        <w:pStyle w:val="BasisText"/>
      </w:pPr>
      <w:r>
        <w:rPr>
          <w:noProof/>
        </w:rPr>
        <w:t xml:space="preserve">Damit Sie SILworX Plug-Ins verwenden können, müssen Sie die gewünschten Plug-Ins auf einem für SILworX zugänglichen Laufwerk speichern und in der Datei </w:t>
      </w:r>
      <w:r w:rsidRPr="008678B9">
        <w:rPr>
          <w:i/>
          <w:iCs/>
          <w:noProof/>
        </w:rPr>
        <w:t>settings.ini</w:t>
      </w:r>
      <w:r>
        <w:rPr>
          <w:noProof/>
        </w:rPr>
        <w:t xml:space="preserve"> konfigurieren. Zusätzlich benötigen Sie </w:t>
      </w:r>
      <w:r w:rsidR="00BA5DD5" w:rsidRPr="00BA5DD5">
        <w:rPr>
          <w:noProof/>
        </w:rPr>
        <w:t>eine Plug-In-Feature-Lizenz</w:t>
      </w:r>
      <w:r w:rsidR="00BA5DD5">
        <w:rPr>
          <w:noProof/>
        </w:rPr>
        <w:t xml:space="preserve">, </w:t>
      </w:r>
      <w:r w:rsidR="00BA5DD5" w:rsidRPr="00BA5DD5">
        <w:rPr>
          <w:noProof/>
        </w:rPr>
        <w:t xml:space="preserve">eine SILworX API-Lizenz </w:t>
      </w:r>
      <w:r>
        <w:rPr>
          <w:noProof/>
        </w:rPr>
        <w:t xml:space="preserve">und </w:t>
      </w:r>
      <w:r w:rsidR="00050301">
        <w:rPr>
          <w:noProof/>
        </w:rPr>
        <w:t>ein SILworX API-Zertifikat</w:t>
      </w:r>
      <w:r w:rsidR="00A568E0">
        <w:rPr>
          <w:noProof/>
        </w:rPr>
        <w:t>.</w:t>
      </w:r>
      <w:r w:rsidR="00050301">
        <w:rPr>
          <w:noProof/>
        </w:rPr>
        <w:t xml:space="preserve"> </w:t>
      </w:r>
      <w:r w:rsidR="00A568E0">
        <w:t xml:space="preserve">Zugriffe auf die </w:t>
      </w:r>
      <w:r w:rsidR="00A568E0">
        <w:rPr>
          <w:rStyle w:val="mc-variable"/>
        </w:rPr>
        <w:t>SILworX</w:t>
      </w:r>
      <w:r w:rsidR="00A568E0">
        <w:t xml:space="preserve"> API sind ausschließlich über SSL (TLS 1.2 oder TLS 1.3</w:t>
      </w:r>
      <w:r w:rsidR="00A568E0">
        <w:rPr>
          <w:noProof/>
        </w:rPr>
        <w:t>)</w:t>
      </w:r>
      <w:r w:rsidR="00A568E0">
        <w:t xml:space="preserve"> möglich.</w:t>
      </w:r>
    </w:p>
    <w:p w14:paraId="6344C351" w14:textId="6DA3BFD8" w:rsidR="00067E5A" w:rsidRDefault="00067E5A" w:rsidP="008678B9">
      <w:pPr>
        <w:pStyle w:val="BasisText"/>
      </w:pPr>
      <w:r>
        <w:t xml:space="preserve">Die Verwendung von </w:t>
      </w:r>
      <w:r>
        <w:rPr>
          <w:rStyle w:val="mc-variable"/>
        </w:rPr>
        <w:t>SSL</w:t>
      </w:r>
      <w:r>
        <w:t xml:space="preserve"> setzt ein gültiges Zertifikat und den zugehörigen privaten Schlüssel voraus. Die Pfade zu diesen Dateien müssen in der </w:t>
      </w:r>
      <w:r w:rsidRPr="00724E55">
        <w:rPr>
          <w:rFonts w:cs="Arial"/>
          <w:i/>
          <w:iCs/>
          <w:color w:val="000000"/>
          <w:szCs w:val="20"/>
        </w:rPr>
        <w:t>settings.ini</w:t>
      </w:r>
      <w:r w:rsidR="00F150CB">
        <w:t xml:space="preserve"> in der Kategorie </w:t>
      </w:r>
      <w:r w:rsidR="00F150CB" w:rsidRPr="00F150CB">
        <w:rPr>
          <w:i/>
          <w:iCs/>
        </w:rPr>
        <w:t>[API_Server]</w:t>
      </w:r>
      <w:r w:rsidR="00F150CB">
        <w:t xml:space="preserve"> e</w:t>
      </w:r>
      <w:r>
        <w:t>ingetragen werden.</w:t>
      </w:r>
      <w:r w:rsidR="00BA5DD5">
        <w:t xml:space="preserve"> </w:t>
      </w:r>
      <w:r w:rsidR="00BA5DD5" w:rsidRPr="00BA5DD5">
        <w:t>Damit Plug-Ins in Verbindung mit der SILworX API verwende</w:t>
      </w:r>
      <w:r w:rsidR="00BA5DD5">
        <w:t>t werden</w:t>
      </w:r>
      <w:r w:rsidR="00BA5DD5" w:rsidRPr="00BA5DD5">
        <w:t xml:space="preserve"> können, muss der Konfigurationsparameter </w:t>
      </w:r>
      <w:r w:rsidR="00BA5DD5" w:rsidRPr="00BA5DD5">
        <w:rPr>
          <w:i/>
          <w:iCs/>
        </w:rPr>
        <w:t>Enabled</w:t>
      </w:r>
      <w:r w:rsidR="00BA5DD5" w:rsidRPr="00BA5DD5">
        <w:t xml:space="preserve"> der Kategorie </w:t>
      </w:r>
      <w:r w:rsidR="00BA5DD5" w:rsidRPr="00BA5DD5">
        <w:rPr>
          <w:i/>
          <w:iCs/>
        </w:rPr>
        <w:t>[API_Server]</w:t>
      </w:r>
      <w:r w:rsidR="00BA5DD5" w:rsidRPr="00BA5DD5">
        <w:t xml:space="preserve"> in der </w:t>
      </w:r>
      <w:r w:rsidR="00BA5DD5" w:rsidRPr="00BA5DD5">
        <w:rPr>
          <w:i/>
          <w:iCs/>
        </w:rPr>
        <w:t>settings.ini</w:t>
      </w:r>
      <w:r w:rsidR="00BA5DD5" w:rsidRPr="00BA5DD5">
        <w:t xml:space="preserve"> auf TRUE gesetzt werden</w:t>
      </w:r>
      <w:r w:rsidR="00BA5DD5">
        <w:t>.</w:t>
      </w:r>
    </w:p>
    <w:p w14:paraId="12158E17" w14:textId="77777777" w:rsidR="00F150CB" w:rsidRDefault="00F150CB" w:rsidP="00F150CB">
      <w:pPr>
        <w:pStyle w:val="BasisText"/>
        <w:rPr>
          <w:rFonts w:cs="Arial"/>
          <w:color w:val="000000"/>
          <w:szCs w:val="20"/>
        </w:rPr>
      </w:pPr>
      <w:r w:rsidRPr="00724E55">
        <w:rPr>
          <w:rFonts w:cs="Arial"/>
          <w:color w:val="000000"/>
          <w:szCs w:val="20"/>
        </w:rPr>
        <w:t xml:space="preserve">SILworX liest beim Start diverse Plug-In-Konfigurationsparameter aus der </w:t>
      </w:r>
      <w:r w:rsidRPr="00724E55">
        <w:rPr>
          <w:rFonts w:cs="Arial"/>
          <w:i/>
          <w:iCs/>
          <w:color w:val="000000"/>
          <w:szCs w:val="20"/>
        </w:rPr>
        <w:t>settings.ini</w:t>
      </w:r>
      <w:r w:rsidRPr="00724E55">
        <w:rPr>
          <w:rFonts w:cs="Arial"/>
          <w:color w:val="000000"/>
          <w:szCs w:val="20"/>
        </w:rPr>
        <w:t xml:space="preserve"> ein, die in der Kategorie </w:t>
      </w:r>
      <w:r w:rsidRPr="00724E55">
        <w:rPr>
          <w:rFonts w:cs="Arial"/>
          <w:i/>
          <w:iCs/>
          <w:color w:val="000000"/>
          <w:szCs w:val="20"/>
        </w:rPr>
        <w:t>[Plugin_Server]</w:t>
      </w:r>
      <w:r w:rsidRPr="00724E55">
        <w:rPr>
          <w:rFonts w:cs="Arial"/>
          <w:color w:val="000000"/>
          <w:szCs w:val="20"/>
        </w:rPr>
        <w:t xml:space="preserve"> zusammengefasst sind.</w:t>
      </w:r>
      <w:r>
        <w:rPr>
          <w:rFonts w:cs="Arial"/>
          <w:color w:val="000000"/>
          <w:szCs w:val="20"/>
        </w:rPr>
        <w:t xml:space="preserve"> </w:t>
      </w:r>
      <w:r w:rsidRPr="00724E55">
        <w:rPr>
          <w:rFonts w:cs="Arial"/>
          <w:color w:val="000000"/>
          <w:szCs w:val="20"/>
        </w:rPr>
        <w:t>Danach prüft SILworX die Integrität der registrierten Plug-Ins anhand von Hash-Codes. Ist das Ergebnis der</w:t>
      </w:r>
      <w:r>
        <w:rPr>
          <w:rFonts w:cs="Arial"/>
          <w:color w:val="000000"/>
          <w:szCs w:val="20"/>
        </w:rPr>
        <w:t xml:space="preserve"> </w:t>
      </w:r>
      <w:r w:rsidRPr="00724E55">
        <w:rPr>
          <w:rFonts w:cs="Arial"/>
          <w:color w:val="000000"/>
          <w:szCs w:val="20"/>
        </w:rPr>
        <w:t>Integritätsprüfung positiv, stellt SILworX die Funktionen der Plug-Ins bereit.</w:t>
      </w:r>
    </w:p>
    <w:p w14:paraId="3134B4D9" w14:textId="5B9B5E96" w:rsidR="00F150CB" w:rsidRPr="00483865" w:rsidRDefault="00F150CB" w:rsidP="00F150CB">
      <w:pPr>
        <w:pStyle w:val="BasisText"/>
        <w:rPr>
          <w:rFonts w:cs="Arial"/>
          <w:color w:val="000000"/>
          <w:szCs w:val="20"/>
        </w:rPr>
      </w:pPr>
      <w:r w:rsidRPr="00483865">
        <w:rPr>
          <w:rFonts w:cs="Arial"/>
          <w:color w:val="000000"/>
          <w:szCs w:val="20"/>
        </w:rPr>
        <w:t>Um Plug-Ins in SILworX nutzen zu können, müssen die Namen der Plug-Ins in der Liste</w:t>
      </w:r>
      <w:r w:rsidRPr="00483865">
        <w:rPr>
          <w:rFonts w:cs="Arial"/>
          <w:i/>
          <w:iCs/>
          <w:color w:val="000000"/>
          <w:szCs w:val="20"/>
        </w:rPr>
        <w:t xml:space="preserve"> PlugInNames</w:t>
      </w:r>
      <w:r w:rsidRPr="00483865">
        <w:rPr>
          <w:rFonts w:cs="Arial"/>
          <w:color w:val="000000"/>
          <w:szCs w:val="20"/>
        </w:rPr>
        <w:t>, durch Kommata getrennt, vorhanden sein. Wenn mehrere Plug-Ins auf einen bestimmten</w:t>
      </w:r>
      <w:r>
        <w:rPr>
          <w:rFonts w:cs="Arial"/>
          <w:color w:val="000000"/>
          <w:szCs w:val="20"/>
        </w:rPr>
        <w:t xml:space="preserve"> </w:t>
      </w:r>
      <w:r w:rsidRPr="00483865">
        <w:rPr>
          <w:rFonts w:cs="Arial"/>
          <w:color w:val="000000"/>
          <w:szCs w:val="20"/>
        </w:rPr>
        <w:t xml:space="preserve">Trigger reagieren, bestimmt die Reihenfolge in der </w:t>
      </w:r>
      <w:r w:rsidRPr="00483865">
        <w:rPr>
          <w:rFonts w:cs="Arial"/>
          <w:i/>
          <w:iCs/>
          <w:color w:val="000000"/>
          <w:szCs w:val="20"/>
        </w:rPr>
        <w:t>PlugInNames</w:t>
      </w:r>
      <w:r w:rsidRPr="00483865">
        <w:rPr>
          <w:rFonts w:cs="Arial"/>
          <w:color w:val="000000"/>
          <w:szCs w:val="20"/>
        </w:rPr>
        <w:t>-Liste die Ausführungsreihenfolge der Plug-Ins.</w:t>
      </w:r>
    </w:p>
    <w:p w14:paraId="1E070FDF" w14:textId="10B737FB" w:rsidR="006E39D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712000" behindDoc="1" locked="0" layoutInCell="1" allowOverlap="1" wp14:anchorId="3DFE0548" wp14:editId="0DFBCA0A">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483865">
        <w:rPr>
          <w:noProof/>
          <w:szCs w:val="22"/>
        </w:rPr>
        <w:drawing>
          <wp:anchor distT="0" distB="0" distL="114300" distR="114300" simplePos="0" relativeHeight="251718144" behindDoc="0" locked="0" layoutInCell="1" allowOverlap="1" wp14:anchorId="0682D699" wp14:editId="5575BBF4">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4410B3FB" w:rsidR="006E39D5" w:rsidRPr="00483865" w:rsidRDefault="00B40D81" w:rsidP="00674A69">
      <w:pPr>
        <w:spacing w:after="120" w:line="255" w:lineRule="exact"/>
        <w:ind w:left="1911" w:right="284"/>
        <w:rPr>
          <w:rFonts w:ascii="Times New Roman" w:hAnsi="Times New Roman"/>
          <w:color w:val="010302"/>
          <w:sz w:val="20"/>
          <w:szCs w:val="22"/>
        </w:rPr>
      </w:pPr>
      <w:r>
        <w:rPr>
          <w:noProof/>
          <w:sz w:val="20"/>
          <w:szCs w:val="22"/>
        </w:rPr>
        <w:t>Maximal können 254 Plug-Ins registriert werden.</w:t>
      </w:r>
    </w:p>
    <w:p w14:paraId="214C82B2" w14:textId="360C075A" w:rsidR="006E39D5" w:rsidRDefault="006E39D5" w:rsidP="006E39D5">
      <w:pPr>
        <w:pStyle w:val="BasisText"/>
        <w:tabs>
          <w:tab w:val="left" w:pos="2460"/>
        </w:tabs>
        <w:rPr>
          <w:rFonts w:cs="Arial"/>
          <w:color w:val="000000"/>
          <w:szCs w:val="20"/>
        </w:rPr>
      </w:pPr>
    </w:p>
    <w:p w14:paraId="79D72F1A" w14:textId="07115D92" w:rsidR="00F150CB" w:rsidRPr="00483865" w:rsidRDefault="00F150CB" w:rsidP="00F150CB">
      <w:pPr>
        <w:pStyle w:val="BasisText"/>
        <w:rPr>
          <w:rFonts w:cs="Arial"/>
          <w:color w:val="000000"/>
          <w:szCs w:val="20"/>
        </w:rPr>
      </w:pPr>
      <w:r w:rsidRPr="00483865">
        <w:rPr>
          <w:rFonts w:cs="Arial"/>
          <w:color w:val="000000"/>
          <w:szCs w:val="20"/>
        </w:rPr>
        <w:t xml:space="preserve">Sollten in </w:t>
      </w:r>
      <w:r w:rsidRPr="00483865">
        <w:rPr>
          <w:rFonts w:cs="Arial"/>
          <w:i/>
          <w:iCs/>
          <w:color w:val="000000"/>
          <w:szCs w:val="20"/>
        </w:rPr>
        <w:t>PlugInNames</w:t>
      </w:r>
      <w:r w:rsidRPr="00483865">
        <w:rPr>
          <w:rFonts w:cs="Arial"/>
          <w:color w:val="000000"/>
          <w:szCs w:val="20"/>
        </w:rPr>
        <w:t xml:space="preserve"> Plug-In-Namen mehrfach vorkommen, so werden die Duplikate beim Einlesen der Plug-In-Konfiguration verworfen und SILworX meldet einen Fehler.</w:t>
      </w:r>
    </w:p>
    <w:p w14:paraId="4F36F367" w14:textId="0A691D8E" w:rsidR="00F150CB" w:rsidRPr="0048386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4BA38EA6" w:rsidR="00F150CB" w:rsidRPr="00483865" w:rsidRDefault="00F150CB" w:rsidP="00674A69">
      <w:pPr>
        <w:spacing w:after="120" w:line="255" w:lineRule="exact"/>
        <w:ind w:left="1911" w:right="284"/>
        <w:rPr>
          <w:rFonts w:ascii="Times New Roman" w:hAnsi="Times New Roman"/>
          <w:color w:val="010302"/>
          <w:sz w:val="20"/>
          <w:szCs w:val="22"/>
        </w:rPr>
      </w:pPr>
      <w:r w:rsidRPr="00483865">
        <w:rPr>
          <w:noProof/>
          <w:sz w:val="20"/>
          <w:szCs w:val="22"/>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83865">
        <w:rPr>
          <w:noProof/>
          <w:sz w:val="20"/>
          <w:szCs w:val="22"/>
        </w:rPr>
        <w:t>Die Plug-In-Namen werden in den Meta-Daten der Plug-Ins definiert. Sie können unterschiedlich zu den verwendeten Dateinamen der Plug-Ins sein.</w:t>
      </w:r>
    </w:p>
    <w:p w14:paraId="382C40BC" w14:textId="77777777" w:rsidR="00F150CB" w:rsidRPr="00483865" w:rsidRDefault="00F150CB" w:rsidP="00F150CB">
      <w:pPr>
        <w:pStyle w:val="BasisText"/>
        <w:rPr>
          <w:rFonts w:cs="Arial"/>
          <w:color w:val="000000"/>
          <w:szCs w:val="20"/>
        </w:rPr>
      </w:pPr>
    </w:p>
    <w:p w14:paraId="14BC428B" w14:textId="77777777" w:rsidR="00F150CB" w:rsidRDefault="00F150CB" w:rsidP="00F150CB">
      <w:pPr>
        <w:pStyle w:val="BasisText"/>
        <w:rPr>
          <w:rFonts w:cs="Arial"/>
          <w:color w:val="000000"/>
          <w:szCs w:val="20"/>
        </w:rPr>
      </w:pPr>
      <w:r w:rsidRPr="00483865">
        <w:rPr>
          <w:rFonts w:cs="Arial"/>
          <w:color w:val="000000"/>
          <w:szCs w:val="20"/>
        </w:rPr>
        <w:t xml:space="preserve">Die in </w:t>
      </w:r>
      <w:r w:rsidRPr="00483865">
        <w:rPr>
          <w:rFonts w:cs="Arial"/>
          <w:i/>
          <w:iCs/>
          <w:color w:val="000000"/>
          <w:szCs w:val="20"/>
        </w:rPr>
        <w:t>PluginNames</w:t>
      </w:r>
      <w:r w:rsidRPr="00483865">
        <w:rPr>
          <w:rFonts w:cs="Arial"/>
          <w:color w:val="000000"/>
          <w:szCs w:val="20"/>
        </w:rPr>
        <w:t xml:space="preserve"> gelisteten Plug-Ins müssen als ausführbare Programme (*.exe) vorliegen und</w:t>
      </w:r>
      <w:r>
        <w:rPr>
          <w:rFonts w:cs="Arial"/>
          <w:color w:val="000000"/>
          <w:szCs w:val="20"/>
        </w:rPr>
        <w:t xml:space="preserve"> </w:t>
      </w:r>
      <w:r w:rsidRPr="00483865">
        <w:rPr>
          <w:rFonts w:cs="Arial"/>
          <w:color w:val="000000"/>
          <w:szCs w:val="20"/>
        </w:rPr>
        <w:t xml:space="preserve">zum Schutz vor unerwünschten Manipulationen muss jedes dieser Plug-Ins in der Hash-Datei </w:t>
      </w:r>
      <w:r w:rsidRPr="00483865">
        <w:rPr>
          <w:rFonts w:cs="Arial"/>
          <w:i/>
          <w:iCs/>
          <w:color w:val="000000"/>
          <w:szCs w:val="20"/>
        </w:rPr>
        <w:t>customplugins.json</w:t>
      </w:r>
      <w:r w:rsidRPr="00483865">
        <w:rPr>
          <w:rFonts w:cs="Arial"/>
          <w:color w:val="000000"/>
          <w:szCs w:val="20"/>
        </w:rPr>
        <w:t xml:space="preserve"> konfiguriert sein.</w:t>
      </w:r>
    </w:p>
    <w:p w14:paraId="15518499" w14:textId="64127674" w:rsidR="00F150CB" w:rsidRPr="00483865" w:rsidRDefault="00CD39F9" w:rsidP="00F150CB">
      <w:pPr>
        <w:pStyle w:val="BasisText"/>
        <w:rPr>
          <w:rFonts w:cs="Arial"/>
          <w:color w:val="000000"/>
          <w:szCs w:val="20"/>
        </w:rPr>
      </w:pPr>
      <w:r w:rsidRPr="00483865">
        <w:rPr>
          <w:rFonts w:cs="Arial"/>
          <w:noProof/>
          <w:color w:val="000000"/>
          <w:szCs w:val="20"/>
        </w:rPr>
        <w:drawing>
          <wp:anchor distT="0" distB="0" distL="114300" distR="114300" simplePos="0" relativeHeight="251694592" behindDoc="1" locked="0" layoutInCell="1" allowOverlap="1" wp14:anchorId="004E202F" wp14:editId="6E4B45CD">
            <wp:simplePos x="0" y="0"/>
            <wp:positionH relativeFrom="page">
              <wp:posOffset>1428749</wp:posOffset>
            </wp:positionH>
            <wp:positionV relativeFrom="paragraph">
              <wp:posOffset>102870</wp:posOffset>
            </wp:positionV>
            <wp:extent cx="5400675" cy="892175"/>
            <wp:effectExtent l="0" t="0" r="9525" b="317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0675" cy="892175"/>
                    </a:xfrm>
                    <a:prstGeom prst="rect">
                      <a:avLst/>
                    </a:prstGeom>
                    <a:noFill/>
                  </pic:spPr>
                </pic:pic>
              </a:graphicData>
            </a:graphic>
            <wp14:sizeRelH relativeFrom="margin">
              <wp14:pctWidth>0</wp14:pctWidth>
            </wp14:sizeRelH>
          </wp:anchor>
        </w:drawing>
      </w:r>
      <w:r w:rsidRPr="00483865">
        <w:rPr>
          <w:rFonts w:cs="Arial"/>
          <w:noProof/>
          <w:color w:val="000000"/>
          <w:szCs w:val="20"/>
        </w:rPr>
        <mc:AlternateContent>
          <mc:Choice Requires="wps">
            <w:drawing>
              <wp:anchor distT="0" distB="0" distL="114300" distR="114300" simplePos="0" relativeHeight="251696640" behindDoc="0" locked="0" layoutInCell="1" allowOverlap="1" wp14:anchorId="2B818D00" wp14:editId="5C3438BB">
                <wp:simplePos x="0" y="0"/>
                <wp:positionH relativeFrom="page">
                  <wp:posOffset>1428750</wp:posOffset>
                </wp:positionH>
                <wp:positionV relativeFrom="paragraph">
                  <wp:posOffset>112395</wp:posOffset>
                </wp:positionV>
                <wp:extent cx="5400675" cy="866775"/>
                <wp:effectExtent l="0" t="0" r="9525" b="9525"/>
                <wp:wrapNone/>
                <wp:docPr id="18" name="Freeform 174"/>
                <wp:cNvGraphicFramePr/>
                <a:graphic xmlns:a="http://schemas.openxmlformats.org/drawingml/2006/main">
                  <a:graphicData uri="http://schemas.microsoft.com/office/word/2010/wordprocessingShape">
                    <wps:wsp>
                      <wps:cNvSpPr/>
                      <wps:spPr>
                        <a:xfrm>
                          <a:off x="0" y="0"/>
                          <a:ext cx="5400675" cy="866775"/>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0A51CE0B" id="Freeform 174" o:spid="_x0000_s1026" style="position:absolute;margin-left:112.5pt;margin-top:8.85pt;width:425.25pt;height:68.25pt;z-index:2516966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p>
    <w:p w14:paraId="73589A9A" w14:textId="7CF56487" w:rsidR="00F150CB" w:rsidRPr="00483865" w:rsidRDefault="00F150CB" w:rsidP="00674A69">
      <w:pPr>
        <w:spacing w:after="120" w:line="255" w:lineRule="exact"/>
        <w:ind w:left="1911" w:right="284"/>
        <w:rPr>
          <w:rFonts w:cs="Arial"/>
          <w:color w:val="000000"/>
          <w:szCs w:val="20"/>
        </w:rPr>
      </w:pPr>
      <w:r w:rsidRPr="004D6543">
        <w:rPr>
          <w:noProof/>
          <w:sz w:val="20"/>
          <w:szCs w:val="22"/>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D6543">
        <w:rPr>
          <w:noProof/>
          <w:sz w:val="20"/>
          <w:szCs w:val="22"/>
        </w:rPr>
        <w:t>SILworX</w:t>
      </w:r>
      <w:r>
        <w:rPr>
          <w:noProof/>
          <w:sz w:val="20"/>
          <w:szCs w:val="22"/>
        </w:rPr>
        <w:t xml:space="preserve"> </w:t>
      </w:r>
      <w:r w:rsidRPr="004D6543">
        <w:rPr>
          <w:noProof/>
          <w:sz w:val="20"/>
          <w:szCs w:val="22"/>
        </w:rPr>
        <w:t>installiert</w:t>
      </w:r>
      <w:r>
        <w:rPr>
          <w:noProof/>
          <w:sz w:val="20"/>
          <w:szCs w:val="22"/>
        </w:rPr>
        <w:t xml:space="preserve"> </w:t>
      </w:r>
      <w:r w:rsidRPr="004D6543">
        <w:rPr>
          <w:noProof/>
          <w:sz w:val="20"/>
          <w:szCs w:val="22"/>
        </w:rPr>
        <w:t>einige</w:t>
      </w:r>
      <w:r>
        <w:rPr>
          <w:noProof/>
          <w:sz w:val="20"/>
          <w:szCs w:val="22"/>
        </w:rPr>
        <w:t xml:space="preserve"> </w:t>
      </w:r>
      <w:r w:rsidRPr="004D6543">
        <w:rPr>
          <w:noProof/>
          <w:sz w:val="20"/>
          <w:szCs w:val="22"/>
        </w:rPr>
        <w:t>von</w:t>
      </w:r>
      <w:r>
        <w:rPr>
          <w:noProof/>
          <w:sz w:val="20"/>
          <w:szCs w:val="22"/>
        </w:rPr>
        <w:t xml:space="preserve"> </w:t>
      </w:r>
      <w:r w:rsidRPr="004D6543">
        <w:rPr>
          <w:noProof/>
          <w:sz w:val="20"/>
          <w:szCs w:val="22"/>
        </w:rPr>
        <w:t>HIMA</w:t>
      </w:r>
      <w:r>
        <w:rPr>
          <w:noProof/>
          <w:sz w:val="20"/>
          <w:szCs w:val="22"/>
        </w:rPr>
        <w:t xml:space="preserve"> </w:t>
      </w:r>
      <w:r w:rsidRPr="004D6543">
        <w:rPr>
          <w:noProof/>
          <w:sz w:val="20"/>
          <w:szCs w:val="22"/>
        </w:rPr>
        <w:t>bereitgestellte</w:t>
      </w:r>
      <w:r>
        <w:rPr>
          <w:noProof/>
          <w:sz w:val="20"/>
          <w:szCs w:val="22"/>
        </w:rPr>
        <w:t xml:space="preserve"> </w:t>
      </w:r>
      <w:r w:rsidRPr="004D6543">
        <w:rPr>
          <w:noProof/>
          <w:sz w:val="20"/>
          <w:szCs w:val="22"/>
        </w:rPr>
        <w:t>Plug</w:t>
      </w:r>
      <w:r w:rsidRPr="00997CB4">
        <w:rPr>
          <w:rFonts w:cs="Arial"/>
          <w:color w:val="000000"/>
          <w:sz w:val="20"/>
          <w:szCs w:val="20"/>
        </w:rPr>
        <w:t>-In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un</w:t>
      </w:r>
      <w:r w:rsidRPr="00483865">
        <w:rPr>
          <w:rFonts w:cs="Arial"/>
          <w:color w:val="000000"/>
          <w:sz w:val="20"/>
          <w:szCs w:val="20"/>
        </w:rPr>
        <w:t>d</w:t>
      </w:r>
      <w:r>
        <w:rPr>
          <w:rFonts w:cs="Arial"/>
          <w:color w:val="000000"/>
          <w:sz w:val="20"/>
          <w:szCs w:val="20"/>
        </w:rPr>
        <w:t xml:space="preserve"> </w:t>
      </w:r>
      <w:r w:rsidRPr="00997CB4">
        <w:rPr>
          <w:rFonts w:cs="Arial"/>
          <w:color w:val="000000"/>
          <w:sz w:val="20"/>
          <w:szCs w:val="20"/>
        </w:rPr>
        <w:t>träg</w:t>
      </w:r>
      <w:r w:rsidRPr="00483865">
        <w:rPr>
          <w:rFonts w:cs="Arial"/>
          <w:color w:val="000000"/>
          <w:sz w:val="20"/>
          <w:szCs w:val="20"/>
        </w:rPr>
        <w:t>t</w:t>
      </w:r>
      <w:r>
        <w:rPr>
          <w:rFonts w:cs="Arial"/>
          <w:color w:val="000000"/>
          <w:sz w:val="20"/>
          <w:szCs w:val="20"/>
        </w:rPr>
        <w:t xml:space="preserve"> </w:t>
      </w:r>
      <w:r w:rsidRPr="00997CB4">
        <w:rPr>
          <w:rFonts w:cs="Arial"/>
          <w:color w:val="000000"/>
          <w:sz w:val="20"/>
          <w:szCs w:val="20"/>
        </w:rPr>
        <w:t>dere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Name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standardmäßi</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al</w:t>
      </w:r>
      <w:r w:rsidRPr="00483865">
        <w:rPr>
          <w:rFonts w:cs="Arial"/>
          <w:color w:val="000000"/>
          <w:sz w:val="20"/>
          <w:szCs w:val="20"/>
        </w:rPr>
        <w:t>s</w:t>
      </w:r>
      <w:r>
        <w:rPr>
          <w:rFonts w:cs="Arial"/>
          <w:color w:val="000000"/>
          <w:sz w:val="20"/>
          <w:szCs w:val="20"/>
        </w:rPr>
        <w:t xml:space="preserve"> </w:t>
      </w:r>
      <w:r w:rsidRPr="004D6543">
        <w:rPr>
          <w:rFonts w:cs="Arial"/>
          <w:i/>
          <w:iCs/>
          <w:color w:val="000000"/>
          <w:sz w:val="20"/>
          <w:szCs w:val="20"/>
        </w:rPr>
        <w:t>PluginNames</w:t>
      </w:r>
      <w:r>
        <w:rPr>
          <w:rFonts w:cs="Arial"/>
          <w:color w:val="000000"/>
          <w:sz w:val="20"/>
          <w:szCs w:val="20"/>
        </w:rPr>
        <w:t xml:space="preserve"> </w:t>
      </w:r>
      <w:r w:rsidRPr="00997CB4">
        <w:rPr>
          <w:rFonts w:cs="Arial"/>
          <w:color w:val="000000"/>
          <w:sz w:val="20"/>
          <w:szCs w:val="20"/>
        </w:rPr>
        <w:t>ein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Dies</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List</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könne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a</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beliebige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Positio</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u</w:t>
      </w:r>
      <w:r w:rsidRPr="00483865">
        <w:rPr>
          <w:rFonts w:cs="Arial"/>
          <w:color w:val="000000"/>
          <w:sz w:val="20"/>
          <w:szCs w:val="20"/>
        </w:rPr>
        <w:t>m</w:t>
      </w:r>
      <w:r>
        <w:rPr>
          <w:rFonts w:cs="Arial"/>
          <w:color w:val="000000"/>
          <w:sz w:val="20"/>
          <w:szCs w:val="20"/>
        </w:rPr>
        <w:t xml:space="preserve"> </w:t>
      </w:r>
      <w:r w:rsidRPr="00997CB4">
        <w:rPr>
          <w:rFonts w:cs="Arial"/>
          <w:color w:val="000000"/>
          <w:sz w:val="20"/>
          <w:szCs w:val="20"/>
        </w:rPr>
        <w:t>Ihre</w:t>
      </w:r>
      <w:r w:rsidRPr="00483865">
        <w:rPr>
          <w:rFonts w:cs="Arial"/>
          <w:color w:val="000000"/>
          <w:sz w:val="20"/>
          <w:szCs w:val="20"/>
        </w:rPr>
        <w:t xml:space="preserve"> </w:t>
      </w:r>
      <w:r w:rsidRPr="00997CB4">
        <w:rPr>
          <w:rFonts w:cs="Arial"/>
          <w:color w:val="000000"/>
          <w:sz w:val="20"/>
          <w:szCs w:val="20"/>
        </w:rPr>
        <w:t>eigene</w:t>
      </w:r>
      <w:r w:rsidRPr="00483865">
        <w:rPr>
          <w:rFonts w:cs="Arial"/>
          <w:color w:val="000000"/>
          <w:sz w:val="20"/>
          <w:szCs w:val="20"/>
        </w:rPr>
        <w:t>n</w:t>
      </w:r>
      <w:r>
        <w:rPr>
          <w:rFonts w:cs="Arial"/>
          <w:color w:val="000000"/>
          <w:sz w:val="20"/>
          <w:szCs w:val="20"/>
        </w:rPr>
        <w:t xml:space="preserve"> </w:t>
      </w:r>
      <w:r w:rsidRPr="004D6543">
        <w:rPr>
          <w:rFonts w:cs="Arial"/>
          <w:i/>
          <w:iCs/>
          <w:color w:val="000000"/>
          <w:sz w:val="20"/>
          <w:szCs w:val="20"/>
        </w:rPr>
        <w:t>PluginNames</w:t>
      </w:r>
      <w:r>
        <w:rPr>
          <w:rFonts w:cs="Arial"/>
          <w:color w:val="000000"/>
          <w:sz w:val="20"/>
          <w:szCs w:val="20"/>
        </w:rPr>
        <w:t xml:space="preserve"> </w:t>
      </w:r>
      <w:r w:rsidRPr="00997CB4">
        <w:rPr>
          <w:rFonts w:cs="Arial"/>
          <w:color w:val="000000"/>
          <w:sz w:val="20"/>
          <w:szCs w:val="20"/>
        </w:rPr>
        <w:t>ergänzen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Auc</w:t>
      </w:r>
      <w:r w:rsidRPr="00483865">
        <w:rPr>
          <w:rFonts w:cs="Arial"/>
          <w:color w:val="000000"/>
          <w:sz w:val="20"/>
          <w:szCs w:val="20"/>
        </w:rPr>
        <w:t>h</w:t>
      </w:r>
      <w:r>
        <w:rPr>
          <w:rFonts w:cs="Arial"/>
          <w:color w:val="000000"/>
          <w:sz w:val="20"/>
          <w:szCs w:val="20"/>
        </w:rPr>
        <w:t xml:space="preserve"> </w:t>
      </w:r>
      <w:r w:rsidRPr="00997CB4">
        <w:rPr>
          <w:rFonts w:cs="Arial"/>
          <w:color w:val="000000"/>
          <w:sz w:val="20"/>
          <w:szCs w:val="20"/>
        </w:rPr>
        <w:t>fü</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di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Verwendun</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de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HIM</w:t>
      </w:r>
      <w:r w:rsidRPr="00483865">
        <w:rPr>
          <w:rFonts w:cs="Arial"/>
          <w:color w:val="000000"/>
          <w:sz w:val="20"/>
          <w:szCs w:val="20"/>
        </w:rPr>
        <w:t>A</w:t>
      </w:r>
      <w:r>
        <w:rPr>
          <w:rFonts w:cs="Arial"/>
          <w:color w:val="000000"/>
          <w:sz w:val="20"/>
          <w:szCs w:val="20"/>
        </w:rPr>
        <w:t xml:space="preserve"> </w:t>
      </w:r>
      <w:r w:rsidRPr="00997CB4">
        <w:rPr>
          <w:rFonts w:cs="Arial"/>
          <w:color w:val="000000"/>
          <w:sz w:val="20"/>
          <w:szCs w:val="20"/>
        </w:rPr>
        <w:t>Plug-In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mus</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der</w:t>
      </w:r>
      <w:r w:rsidRPr="00483865">
        <w:rPr>
          <w:rFonts w:cs="Arial"/>
          <w:color w:val="000000"/>
          <w:sz w:val="20"/>
          <w:szCs w:val="20"/>
        </w:rPr>
        <w:t xml:space="preserve"> </w:t>
      </w:r>
      <w:r w:rsidRPr="00997CB4">
        <w:rPr>
          <w:rFonts w:cs="Arial"/>
          <w:color w:val="000000"/>
          <w:sz w:val="20"/>
          <w:szCs w:val="20"/>
        </w:rPr>
        <w:t>API-Serve</w:t>
      </w:r>
      <w:r w:rsidRPr="00483865">
        <w:rPr>
          <w:rFonts w:cs="Arial"/>
          <w:color w:val="000000"/>
          <w:sz w:val="20"/>
          <w:szCs w:val="20"/>
        </w:rPr>
        <w:t>r</w:t>
      </w:r>
      <w:r>
        <w:rPr>
          <w:rFonts w:cs="Arial"/>
          <w:color w:val="000000"/>
          <w:sz w:val="20"/>
          <w:szCs w:val="20"/>
        </w:rPr>
        <w:t xml:space="preserve"> </w:t>
      </w:r>
      <w:hyperlink r:id="rId27" w:anchor="API_Server_ENABLED" w:history="1">
        <w:r w:rsidRPr="004D6543">
          <w:rPr>
            <w:rFonts w:cs="Arial"/>
            <w:color w:val="0000FF"/>
            <w:sz w:val="20"/>
            <w:szCs w:val="20"/>
          </w:rPr>
          <w:t>Enabled</w:t>
        </w:r>
      </w:hyperlink>
      <w:r w:rsidRPr="004D6543">
        <w:rPr>
          <w:rFonts w:cs="Arial"/>
          <w:color w:val="0000FF"/>
          <w:sz w:val="20"/>
          <w:szCs w:val="20"/>
        </w:rPr>
        <w:t xml:space="preserve"> </w:t>
      </w:r>
      <w:r w:rsidRPr="00997CB4">
        <w:rPr>
          <w:rFonts w:cs="Arial"/>
          <w:color w:val="000000"/>
          <w:sz w:val="20"/>
          <w:szCs w:val="20"/>
        </w:rPr>
        <w:t>sein.</w:t>
      </w:r>
    </w:p>
    <w:p w14:paraId="292FE88D" w14:textId="77777777" w:rsidR="00F150CB" w:rsidRPr="00483865" w:rsidRDefault="00F150CB" w:rsidP="00F150CB">
      <w:pPr>
        <w:pStyle w:val="BasisText"/>
        <w:rPr>
          <w:rFonts w:cs="Arial"/>
          <w:color w:val="000000"/>
          <w:szCs w:val="20"/>
        </w:rPr>
      </w:pPr>
    </w:p>
    <w:p w14:paraId="2DF94490" w14:textId="77777777" w:rsidR="00F150CB" w:rsidRDefault="00F150CB" w:rsidP="00F150CB">
      <w:pPr>
        <w:pStyle w:val="BasisText"/>
        <w:rPr>
          <w:rFonts w:cs="Arial"/>
          <w:color w:val="000000"/>
          <w:szCs w:val="20"/>
        </w:rPr>
      </w:pPr>
      <w:r w:rsidRPr="00325947">
        <w:rPr>
          <w:rFonts w:cs="Arial"/>
          <w:color w:val="000000"/>
          <w:szCs w:val="20"/>
        </w:rPr>
        <w:t xml:space="preserve">SILworX startet nach der Initialisierung alle in </w:t>
      </w:r>
      <w:r w:rsidRPr="00325947">
        <w:rPr>
          <w:rFonts w:cs="Arial"/>
          <w:i/>
          <w:iCs/>
          <w:color w:val="000000"/>
          <w:szCs w:val="20"/>
        </w:rPr>
        <w:t>PluginNames</w:t>
      </w:r>
      <w:r w:rsidRPr="00325947">
        <w:rPr>
          <w:rFonts w:cs="Arial"/>
          <w:color w:val="000000"/>
          <w:szCs w:val="20"/>
        </w:rPr>
        <w:t xml:space="preserve"> konfigurierten Plug-Ins automatisch.</w:t>
      </w:r>
      <w:r>
        <w:rPr>
          <w:rFonts w:cs="Arial"/>
          <w:color w:val="000000"/>
          <w:szCs w:val="20"/>
        </w:rPr>
        <w:t xml:space="preserve"> </w:t>
      </w:r>
      <w:r w:rsidRPr="00325947">
        <w:rPr>
          <w:rFonts w:cs="Arial"/>
          <w:color w:val="000000"/>
          <w:szCs w:val="20"/>
        </w:rPr>
        <w:t xml:space="preserve">Dazu müssen für die in </w:t>
      </w:r>
      <w:r w:rsidRPr="00325947">
        <w:rPr>
          <w:rFonts w:cs="Arial"/>
          <w:i/>
          <w:iCs/>
          <w:color w:val="000000"/>
          <w:szCs w:val="20"/>
        </w:rPr>
        <w:t>PluginNames</w:t>
      </w:r>
      <w:r w:rsidRPr="00325947">
        <w:rPr>
          <w:rFonts w:cs="Arial"/>
          <w:color w:val="000000"/>
          <w:szCs w:val="20"/>
        </w:rPr>
        <w:t xml:space="preserve"> gelisteten Plug-Ins die passenden Hash-Codes in der </w:t>
      </w:r>
      <w:r w:rsidRPr="00325947">
        <w:rPr>
          <w:rFonts w:cs="Arial"/>
          <w:i/>
          <w:iCs/>
          <w:color w:val="000000"/>
          <w:szCs w:val="20"/>
        </w:rPr>
        <w:t>customplugins.json</w:t>
      </w:r>
      <w:r w:rsidRPr="00325947">
        <w:rPr>
          <w:rFonts w:cs="Arial"/>
          <w:color w:val="000000"/>
          <w:szCs w:val="20"/>
        </w:rPr>
        <w:t xml:space="preserve"> existieren. Die Dateipfade werden ebenfalls der </w:t>
      </w:r>
      <w:r w:rsidRPr="00325947">
        <w:rPr>
          <w:rFonts w:cs="Arial"/>
          <w:i/>
          <w:iCs/>
          <w:color w:val="000000"/>
          <w:szCs w:val="20"/>
        </w:rPr>
        <w:t xml:space="preserve">customplugins.json </w:t>
      </w:r>
      <w:r w:rsidRPr="00325947">
        <w:rPr>
          <w:rFonts w:cs="Arial"/>
          <w:color w:val="000000"/>
          <w:szCs w:val="20"/>
        </w:rPr>
        <w:t>entnommen.</w:t>
      </w:r>
      <w:r>
        <w:rPr>
          <w:rFonts w:cs="Arial"/>
          <w:color w:val="000000"/>
          <w:szCs w:val="20"/>
        </w:rPr>
        <w:t xml:space="preserve"> </w:t>
      </w:r>
      <w:r w:rsidRPr="00325947">
        <w:rPr>
          <w:rFonts w:cs="Arial"/>
          <w:color w:val="000000"/>
          <w:szCs w:val="20"/>
        </w:rPr>
        <w:t>SILworX gibt im Logbuch Meldungen aus, wenn Plug-Ins nicht gestartet werden können.</w:t>
      </w:r>
    </w:p>
    <w:p w14:paraId="0931510C" w14:textId="68C63124" w:rsidR="00067E5A" w:rsidRPr="00067E5A" w:rsidRDefault="00067E5A" w:rsidP="00067E5A">
      <w:pPr>
        <w:pStyle w:val="2mitNr"/>
      </w:pPr>
      <w:bookmarkStart w:id="4" w:name="_Toc139622429"/>
      <w:r>
        <w:rPr>
          <w:rStyle w:val="mc-variable"/>
        </w:rPr>
        <w:t>SSL</w:t>
      </w:r>
      <w:r>
        <w:t>-Zertifikat und -Schlüssel erstellen</w:t>
      </w:r>
      <w:bookmarkEnd w:id="4"/>
    </w:p>
    <w:p w14:paraId="1610BA56" w14:textId="31DA67A5" w:rsidR="00A77C3B" w:rsidRPr="00A77C3B" w:rsidRDefault="00A77C3B" w:rsidP="00A77C3B">
      <w:pPr>
        <w:suppressAutoHyphens/>
        <w:spacing w:after="120" w:line="240" w:lineRule="exact"/>
        <w:ind w:left="1134"/>
        <w:rPr>
          <w:sz w:val="20"/>
        </w:rPr>
      </w:pPr>
      <w:r w:rsidRPr="00A77C3B">
        <w:rPr>
          <w:sz w:val="20"/>
        </w:rPr>
        <w:t>Um die SILworX API nutzen zu können, benötigen Sie ein SSL-Zertifikat im PEM-Format, welches Sie selbst erstellen. Zu diesem Zertifikat benötigen Sie außerdem den zugehörigen privaten Schlüssel im PEM-Format, der mit dem RSA-Algorithmus ohne Passphrase erstellt wurde.</w:t>
      </w:r>
    </w:p>
    <w:p w14:paraId="1AC94591" w14:textId="7FAF0F4D" w:rsidR="00A77C3B" w:rsidRDefault="00A77C3B" w:rsidP="00A77C3B">
      <w:pPr>
        <w:suppressAutoHyphens/>
        <w:spacing w:after="120" w:line="240" w:lineRule="exact"/>
        <w:ind w:left="1134"/>
        <w:rPr>
          <w:sz w:val="20"/>
        </w:rPr>
      </w:pPr>
      <w:r w:rsidRPr="00A77C3B">
        <w:rPr>
          <w:sz w:val="20"/>
        </w:rPr>
        <w:lastRenderedPageBreak/>
        <w:t>Zertifikat und Schlüssel müssen in der SILworX settings.ini eingetragen werden.</w:t>
      </w:r>
    </w:p>
    <w:p w14:paraId="3FC90ABE" w14:textId="50C06F45" w:rsidR="006F751F" w:rsidRPr="006F751F" w:rsidRDefault="00CD39F9" w:rsidP="006F751F">
      <w:pPr>
        <w:pStyle w:val="BasisText"/>
        <w:rPr>
          <w:noProof/>
        </w:rPr>
      </w:pPr>
      <w:r>
        <w:rPr>
          <w:noProof/>
        </w:rPr>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Pr>
          <w:noProof/>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1D0481AF" w:rsidR="00A77C3B" w:rsidRPr="00A77C3B" w:rsidRDefault="006F751F" w:rsidP="00A36928">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A77C3B" w:rsidRPr="00A77C3B">
        <w:rPr>
          <w:b/>
          <w:bCs/>
          <w:sz w:val="20"/>
          <w:szCs w:val="20"/>
        </w:rPr>
        <w:t>Gültigkeitsdauer des SSL-Zertifikats beachten!</w:t>
      </w:r>
    </w:p>
    <w:p w14:paraId="082DC0A5" w14:textId="238A80DC" w:rsidR="00A77C3B" w:rsidRPr="00A77C3B" w:rsidRDefault="00A77C3B" w:rsidP="00A77C3B">
      <w:pPr>
        <w:spacing w:after="120" w:line="240" w:lineRule="auto"/>
        <w:ind w:left="1985" w:right="284"/>
        <w:rPr>
          <w:rFonts w:cs="Arial"/>
          <w:sz w:val="20"/>
          <w:szCs w:val="20"/>
        </w:rPr>
      </w:pPr>
      <w:r w:rsidRPr="00A77C3B">
        <w:rPr>
          <w:rFonts w:cs="Arial"/>
          <w:sz w:val="20"/>
          <w:szCs w:val="20"/>
        </w:rPr>
        <w:t>Wenn Sie ein neues SSL-Zertifikat erzeugen, können Sie dessen Gültigkeitsdauer in Tagen definieren. HIMA empfiehlt, die Gültigkeitsdauer auf 365 Tage oder weniger zu beschränken. Einige Clients (z. B. aktuelle Browser) akzeptieren keine selbstsignierten Zertifikate mit Gültigkeitsdauer größer 365 Tage.</w:t>
      </w:r>
    </w:p>
    <w:p w14:paraId="4B5C1594" w14:textId="77777777" w:rsidR="00F150CB" w:rsidRPr="00F150CB" w:rsidRDefault="00F150CB" w:rsidP="00F150CB">
      <w:pPr>
        <w:suppressAutoHyphens/>
        <w:spacing w:after="120" w:line="240" w:lineRule="exact"/>
        <w:ind w:left="1134"/>
        <w:rPr>
          <w:sz w:val="20"/>
        </w:rPr>
      </w:pPr>
    </w:p>
    <w:p w14:paraId="4F7D0746" w14:textId="799B06AD" w:rsidR="00E6677E" w:rsidRPr="00E6677E" w:rsidRDefault="00E6677E" w:rsidP="00724E55">
      <w:pPr>
        <w:pStyle w:val="BasisText"/>
        <w:rPr>
          <w:b/>
          <w:bCs/>
          <w:noProof/>
          <w:sz w:val="24"/>
        </w:rPr>
      </w:pPr>
      <w:r w:rsidRPr="00E6677E">
        <w:rPr>
          <w:b/>
          <w:bCs/>
          <w:noProof/>
          <w:sz w:val="24"/>
        </w:rPr>
        <w:t>So erzeugen Sie ein gültiges Zertifikat:</w:t>
      </w:r>
    </w:p>
    <w:p w14:paraId="68DDFD50" w14:textId="691D3801" w:rsidR="00E6677E" w:rsidRPr="00976ED3" w:rsidRDefault="00E6677E" w:rsidP="00E6677E">
      <w:pPr>
        <w:pStyle w:val="uList1"/>
        <w:tabs>
          <w:tab w:val="clear" w:pos="2552"/>
          <w:tab w:val="num" w:pos="1701"/>
        </w:tabs>
        <w:ind w:left="1701" w:hanging="283"/>
        <w:rPr>
          <w:noProof/>
        </w:rPr>
      </w:pPr>
      <w:r>
        <w:rPr>
          <w:noProof/>
        </w:rPr>
        <w:t>Wählen Sie in SILworX</w:t>
      </w:r>
      <w:r w:rsidR="004B47B2">
        <w:rPr>
          <w:noProof/>
        </w:rPr>
        <w:t xml:space="preserve"> den Menüpunkt</w:t>
      </w:r>
      <w:r>
        <w:rPr>
          <w:noProof/>
        </w:rPr>
        <w:t xml:space="preserve"> </w:t>
      </w:r>
      <w:r w:rsidRPr="00E6677E">
        <w:rPr>
          <w:b/>
          <w:bCs/>
          <w:noProof/>
        </w:rPr>
        <w:t>Extras, SILworX</w:t>
      </w:r>
      <w:r w:rsidR="004B47B2">
        <w:rPr>
          <w:b/>
          <w:bCs/>
          <w:noProof/>
        </w:rPr>
        <w:t>-</w:t>
      </w:r>
      <w:r w:rsidRPr="00E6677E">
        <w:rPr>
          <w:b/>
          <w:bCs/>
          <w:noProof/>
        </w:rPr>
        <w:t>API</w:t>
      </w:r>
      <w:r w:rsidR="004B47B2">
        <w:rPr>
          <w:b/>
          <w:bCs/>
          <w:noProof/>
        </w:rPr>
        <w:t xml:space="preserve"> </w:t>
      </w:r>
      <w:r w:rsidRPr="00E6677E">
        <w:rPr>
          <w:b/>
          <w:bCs/>
          <w:noProof/>
        </w:rPr>
        <w:t>Zertifikat erstellen</w:t>
      </w:r>
      <w:r>
        <w:rPr>
          <w:noProof/>
        </w:rPr>
        <w:t>.</w:t>
      </w:r>
      <w:r w:rsidR="004B47B2">
        <w:rPr>
          <w:noProof/>
        </w:rPr>
        <w:t xml:space="preserve"> Der Dialog </w:t>
      </w:r>
      <w:r w:rsidR="004B47B2" w:rsidRPr="004B47B2">
        <w:rPr>
          <w:i/>
          <w:iCs/>
          <w:noProof/>
        </w:rPr>
        <w:t>SILworX-API Zertifikat erstellen</w:t>
      </w:r>
      <w:r w:rsidR="004B47B2">
        <w:rPr>
          <w:noProof/>
        </w:rPr>
        <w:t xml:space="preserve"> öffnet sich.</w:t>
      </w:r>
    </w:p>
    <w:p w14:paraId="274BD09D" w14:textId="11A16237" w:rsidR="00E6677E" w:rsidRDefault="004B47B2" w:rsidP="00E6677E">
      <w:pPr>
        <w:pStyle w:val="uList1"/>
        <w:tabs>
          <w:tab w:val="clear" w:pos="2552"/>
          <w:tab w:val="num" w:pos="1701"/>
        </w:tabs>
        <w:ind w:left="1701" w:hanging="283"/>
        <w:rPr>
          <w:noProof/>
        </w:rPr>
      </w:pPr>
      <w:r>
        <w:t xml:space="preserve">Geben Sie im Feld </w:t>
      </w:r>
      <w:r w:rsidRPr="004B47B2">
        <w:rPr>
          <w:i/>
          <w:iCs/>
        </w:rPr>
        <w:t>Dateipfad</w:t>
      </w:r>
      <w:r>
        <w:rPr>
          <w:i/>
          <w:iCs/>
        </w:rPr>
        <w:t xml:space="preserve"> </w:t>
      </w:r>
      <w:r w:rsidRPr="004B47B2">
        <w:rPr>
          <w:i/>
          <w:iCs/>
        </w:rPr>
        <w:t>-</w:t>
      </w:r>
      <w:r>
        <w:rPr>
          <w:i/>
          <w:iCs/>
        </w:rPr>
        <w:t xml:space="preserve"> </w:t>
      </w:r>
      <w:r w:rsidRPr="004B47B2">
        <w:rPr>
          <w:i/>
          <w:iCs/>
        </w:rPr>
        <w:t>Zertifikat</w:t>
      </w:r>
      <w:r>
        <w:t xml:space="preserve"> den Pfad für das Zielverzeichnis und den Zertifikatsnamen ein oder verwenden Sie die Schaltfläche rechts neben dem Feld </w:t>
      </w:r>
      <w:r w:rsidRPr="004B47B2">
        <w:rPr>
          <w:i/>
          <w:iCs/>
        </w:rPr>
        <w:t>Dateipfad</w:t>
      </w:r>
      <w:r>
        <w:rPr>
          <w:i/>
          <w:iCs/>
        </w:rPr>
        <w:t xml:space="preserve"> </w:t>
      </w:r>
      <w:r w:rsidRPr="004B47B2">
        <w:rPr>
          <w:i/>
          <w:iCs/>
        </w:rPr>
        <w:t>-</w:t>
      </w:r>
      <w:r>
        <w:rPr>
          <w:i/>
          <w:iCs/>
        </w:rPr>
        <w:t xml:space="preserve"> </w:t>
      </w:r>
      <w:r w:rsidRPr="004B47B2">
        <w:rPr>
          <w:i/>
          <w:iCs/>
        </w:rPr>
        <w:t>Zertifikat</w:t>
      </w:r>
      <w:r>
        <w:t>, um das Zielverzeichnis und den Zertifikatsnamen auszuwählen.</w:t>
      </w:r>
    </w:p>
    <w:p w14:paraId="228ED5C1" w14:textId="57D7FF1A" w:rsidR="00E6677E" w:rsidRDefault="004B47B2" w:rsidP="00E6677E">
      <w:pPr>
        <w:pStyle w:val="uList1"/>
        <w:tabs>
          <w:tab w:val="clear" w:pos="2552"/>
          <w:tab w:val="num" w:pos="1701"/>
        </w:tabs>
        <w:ind w:left="1701" w:hanging="283"/>
        <w:rPr>
          <w:noProof/>
        </w:rPr>
      </w:pPr>
      <w:r>
        <w:rPr>
          <w:noProof/>
        </w:rPr>
        <w:t>G</w:t>
      </w:r>
      <w:r w:rsidRPr="004B47B2">
        <w:rPr>
          <w:noProof/>
        </w:rPr>
        <w:t xml:space="preserve">eben Sie im Feld </w:t>
      </w:r>
      <w:r w:rsidRPr="004B47B2">
        <w:rPr>
          <w:i/>
          <w:iCs/>
          <w:noProof/>
        </w:rPr>
        <w:t>Dateipfad – Schlüssel</w:t>
      </w:r>
      <w:r>
        <w:rPr>
          <w:noProof/>
        </w:rPr>
        <w:t xml:space="preserve"> </w:t>
      </w:r>
      <w:r w:rsidRPr="004B47B2">
        <w:rPr>
          <w:noProof/>
        </w:rPr>
        <w:t xml:space="preserve">den Pfad für das Zielverzeichnis und den </w:t>
      </w:r>
      <w:r>
        <w:rPr>
          <w:noProof/>
        </w:rPr>
        <w:t>Schlüssel</w:t>
      </w:r>
      <w:r w:rsidRPr="004B47B2">
        <w:rPr>
          <w:noProof/>
        </w:rPr>
        <w:t xml:space="preserve">namen ein oder verwenden Sie die Schaltfläche rechts neben dem Feld </w:t>
      </w:r>
      <w:r w:rsidRPr="004B47B2">
        <w:rPr>
          <w:i/>
          <w:iCs/>
          <w:noProof/>
        </w:rPr>
        <w:t>Dateipfad – Schlüssel</w:t>
      </w:r>
      <w:r w:rsidRPr="004B47B2">
        <w:rPr>
          <w:noProof/>
        </w:rPr>
        <w:t xml:space="preserve">, um das Zielverzeichnis und den </w:t>
      </w:r>
      <w:r>
        <w:rPr>
          <w:noProof/>
        </w:rPr>
        <w:t>Schlüssel</w:t>
      </w:r>
      <w:r w:rsidRPr="004B47B2">
        <w:rPr>
          <w:noProof/>
        </w:rPr>
        <w:t>namen auszuwählen.</w:t>
      </w:r>
    </w:p>
    <w:p w14:paraId="5CAB01DD" w14:textId="29A3BE2A" w:rsidR="00E6677E" w:rsidRDefault="004B47B2" w:rsidP="00E6677E">
      <w:pPr>
        <w:pStyle w:val="uList1"/>
        <w:tabs>
          <w:tab w:val="clear" w:pos="2552"/>
          <w:tab w:val="num" w:pos="1701"/>
        </w:tabs>
        <w:ind w:left="1701" w:hanging="283"/>
        <w:rPr>
          <w:noProof/>
        </w:rPr>
      </w:pPr>
      <w:r>
        <w:rPr>
          <w:noProof/>
        </w:rPr>
        <w:t>Füllen Sie bei Bedarf die optionalen Felder mit Ihren Daten aus</w:t>
      </w:r>
      <w:r w:rsidR="00E6677E" w:rsidRPr="00F3725D">
        <w:rPr>
          <w:noProof/>
        </w:rPr>
        <w:t>.</w:t>
      </w:r>
    </w:p>
    <w:p w14:paraId="27735055" w14:textId="52022CBF" w:rsidR="00E6677E" w:rsidRDefault="004B47B2" w:rsidP="00E6677E">
      <w:pPr>
        <w:pStyle w:val="uList1"/>
        <w:tabs>
          <w:tab w:val="clear" w:pos="2552"/>
          <w:tab w:val="num" w:pos="1701"/>
        </w:tabs>
        <w:ind w:left="1701" w:hanging="283"/>
        <w:rPr>
          <w:noProof/>
        </w:rPr>
      </w:pPr>
      <w:r>
        <w:rPr>
          <w:noProof/>
        </w:rPr>
        <w:t xml:space="preserve">Bestätigen Sie Ihre Eingaben mit </w:t>
      </w:r>
      <w:r w:rsidRPr="004B47B2">
        <w:rPr>
          <w:b/>
          <w:bCs/>
          <w:noProof/>
        </w:rPr>
        <w:t>Erstellen</w:t>
      </w:r>
      <w:r w:rsidR="00E6677E" w:rsidRPr="00F3725D">
        <w:rPr>
          <w:noProof/>
        </w:rPr>
        <w:t>.</w:t>
      </w:r>
    </w:p>
    <w:p w14:paraId="7F2DEDD0" w14:textId="0312D4EC" w:rsidR="00F150CB" w:rsidRPr="00067E5A" w:rsidRDefault="00F150CB" w:rsidP="00F150CB">
      <w:pPr>
        <w:pStyle w:val="2mitNr"/>
      </w:pPr>
      <w:bookmarkStart w:id="5" w:name="OLE_LINK2"/>
      <w:bookmarkStart w:id="6" w:name="_Toc139622430"/>
      <w:r>
        <w:t>«</w:t>
      </w:r>
      <w:bookmarkEnd w:id="5"/>
      <w:r>
        <w:t>settings.ini» vervollständigen</w:t>
      </w:r>
      <w:bookmarkEnd w:id="6"/>
    </w:p>
    <w:p w14:paraId="2177D710" w14:textId="30F5A50F" w:rsidR="00E6677E" w:rsidRDefault="00C50300" w:rsidP="00F150CB">
      <w:pPr>
        <w:pStyle w:val="BasisText"/>
      </w:pPr>
      <w:r>
        <w:t xml:space="preserve">Zum Konfigurieren der </w:t>
      </w:r>
      <w:r>
        <w:rPr>
          <w:rStyle w:val="mc-variable"/>
        </w:rPr>
        <w:t>SILworX</w:t>
      </w:r>
      <w:r>
        <w:t xml:space="preserve"> API und der Plug-Ins müssen Sie die nachfolgenden Einträge in der Datei </w:t>
      </w:r>
      <w:r w:rsidRPr="00AF092A">
        <w:rPr>
          <w:rStyle w:val="reference"/>
          <w:i/>
          <w:iCs/>
        </w:rPr>
        <w:t>settings.ini</w:t>
      </w:r>
      <w:r>
        <w:t xml:space="preserve"> ergänzen.</w:t>
      </w:r>
    </w:p>
    <w:p w14:paraId="13690570" w14:textId="4AE7C1AB" w:rsidR="00C50300" w:rsidRPr="00976ED3" w:rsidRDefault="00C50300" w:rsidP="00C50300">
      <w:pPr>
        <w:pStyle w:val="uList1"/>
        <w:tabs>
          <w:tab w:val="clear" w:pos="2552"/>
          <w:tab w:val="num" w:pos="1701"/>
        </w:tabs>
        <w:ind w:left="1701" w:hanging="283"/>
        <w:rPr>
          <w:noProof/>
        </w:rPr>
      </w:pPr>
      <w:r w:rsidRPr="00C50300">
        <w:rPr>
          <w:noProof/>
        </w:rPr>
        <w:t xml:space="preserve">Öffnen Sie die Datei </w:t>
      </w:r>
      <w:r w:rsidRPr="00783E19">
        <w:rPr>
          <w:i/>
          <w:iCs/>
          <w:noProof/>
        </w:rPr>
        <w:t>settings.ini</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\settings\, z. B. C:\ProgramData\SILworX_v1</w:t>
      </w:r>
      <w:r>
        <w:rPr>
          <w:noProof/>
        </w:rPr>
        <w:t>4</w:t>
      </w:r>
      <w:r w:rsidRPr="00C50300">
        <w:rPr>
          <w:noProof/>
        </w:rPr>
        <w:t>.</w:t>
      </w:r>
      <w:r>
        <w:rPr>
          <w:noProof/>
        </w:rPr>
        <w:t>0</w:t>
      </w:r>
      <w:r w:rsidRPr="00C50300">
        <w:rPr>
          <w:noProof/>
        </w:rPr>
        <w:t>.0</w:t>
      </w:r>
      <w:r>
        <w:rPr>
          <w:noProof/>
        </w:rPr>
        <w:t xml:space="preserve"> R2855</w:t>
      </w:r>
      <w:r w:rsidRPr="00C50300">
        <w:rPr>
          <w:noProof/>
        </w:rPr>
        <w:t>\settings\settings.ini, mit einem Texteditor.</w:t>
      </w:r>
    </w:p>
    <w:p w14:paraId="3F0261FF" w14:textId="73088ADE" w:rsidR="00C50300" w:rsidRDefault="00C50300" w:rsidP="00C50300">
      <w:pPr>
        <w:pStyle w:val="uList1"/>
        <w:tabs>
          <w:tab w:val="clear" w:pos="2552"/>
          <w:tab w:val="num" w:pos="1701"/>
        </w:tabs>
        <w:ind w:left="1701" w:hanging="283"/>
        <w:rPr>
          <w:noProof/>
        </w:rPr>
      </w:pPr>
      <w:r>
        <w:t xml:space="preserve">Suchen Sie in der Datei </w:t>
      </w:r>
      <w:r w:rsidRPr="00E0684E">
        <w:rPr>
          <w:rStyle w:val="reference"/>
          <w:i/>
          <w:iCs/>
        </w:rPr>
        <w:t>settings.ini</w:t>
      </w:r>
      <w:r>
        <w:t xml:space="preserve"> nach dem Eintrag </w:t>
      </w:r>
      <w:r w:rsidRPr="00D7151E">
        <w:rPr>
          <w:rStyle w:val="userinput"/>
          <w:i/>
          <w:iCs/>
        </w:rPr>
        <w:t>[API_Server]</w:t>
      </w:r>
      <w:r>
        <w:t>. Existiert dieser Eintrag nicht, fügen Sie ihn am Ende der Datei an.</w:t>
      </w:r>
    </w:p>
    <w:p w14:paraId="597648FB" w14:textId="3139CEFD" w:rsidR="00C50300" w:rsidRDefault="00C50300" w:rsidP="00C50300">
      <w:pPr>
        <w:pStyle w:val="uList1"/>
        <w:tabs>
          <w:tab w:val="clear" w:pos="2552"/>
          <w:tab w:val="num" w:pos="1701"/>
        </w:tabs>
        <w:ind w:left="1701" w:hanging="283"/>
        <w:rPr>
          <w:noProof/>
        </w:rPr>
      </w:pPr>
      <w:r>
        <w:t xml:space="preserve">Unterhalb von </w:t>
      </w:r>
      <w:r w:rsidRPr="00D7151E">
        <w:rPr>
          <w:rStyle w:val="userinput"/>
          <w:i/>
          <w:iCs/>
        </w:rPr>
        <w:t>[API_Server]</w:t>
      </w:r>
      <w:r>
        <w:t xml:space="preserve"> werden die nachfolgend beschriebenen Konfigurationsparameter benötigt, die Sie bei Bedarf ergänzen müssen.</w:t>
      </w:r>
      <w:r>
        <w:br/>
      </w:r>
      <w:r>
        <w:rPr>
          <w:noProof/>
          <w:color w:val="0000FF"/>
        </w:rPr>
        <w:tab/>
      </w:r>
      <w:r w:rsidRPr="00C50300">
        <w:rPr>
          <w:noProof/>
          <w:color w:val="0000FF"/>
        </w:rPr>
        <w:t>Enabled=</w:t>
      </w:r>
      <w:r w:rsidR="00BA1101">
        <w:rPr>
          <w:noProof/>
          <w:color w:val="0000FF"/>
        </w:rPr>
        <w:t>true</w:t>
      </w:r>
      <w:r w:rsidR="00143310">
        <w:rPr>
          <w:noProof/>
          <w:color w:val="0000FF"/>
        </w:rPr>
        <w:br/>
      </w:r>
      <w:r w:rsidR="00143310" w:rsidRPr="00143310">
        <w:rPr>
          <w:noProof/>
          <w:color w:val="0000FF"/>
        </w:rPr>
        <w:tab/>
      </w:r>
      <w:r w:rsidR="00143310">
        <w:rPr>
          <w:noProof/>
          <w:color w:val="0000FF"/>
        </w:rPr>
        <w:t>IpAddress=::1</w:t>
      </w:r>
      <w:r w:rsidR="00143310">
        <w:rPr>
          <w:noProof/>
          <w:color w:val="0000FF"/>
        </w:rPr>
        <w:br/>
      </w:r>
      <w:r>
        <w:rPr>
          <w:color w:val="0000FF"/>
        </w:rPr>
        <w:tab/>
      </w:r>
      <w:r w:rsidRPr="00C50300">
        <w:rPr>
          <w:color w:val="0000FF"/>
        </w:rPr>
        <w:t>ServerCertificate=</w:t>
      </w:r>
      <w:r w:rsidRPr="00C50300">
        <w:rPr>
          <w:rStyle w:val="userinput"/>
          <w:color w:val="0000FF"/>
        </w:rPr>
        <w:t>Absoluter Pfad auf die Zertifikatsdatei</w:t>
      </w:r>
      <w:r w:rsidRPr="00C50300">
        <w:rPr>
          <w:rStyle w:val="userinput"/>
          <w:color w:val="0000FF"/>
        </w:rPr>
        <w:br/>
      </w:r>
      <w:r>
        <w:rPr>
          <w:color w:val="0000FF"/>
        </w:rPr>
        <w:tab/>
      </w:r>
      <w:r w:rsidRPr="00C50300">
        <w:rPr>
          <w:color w:val="0000FF"/>
        </w:rPr>
        <w:t>ServerPrivateKey=</w:t>
      </w:r>
      <w:r w:rsidRPr="00C50300">
        <w:rPr>
          <w:rStyle w:val="userinput"/>
          <w:color w:val="0000FF"/>
        </w:rPr>
        <w:t>Absoluter Pfad auf die Schlüsseldatei</w:t>
      </w:r>
    </w:p>
    <w:p w14:paraId="29DA9AC1" w14:textId="6E095726" w:rsidR="00C50300" w:rsidRDefault="00C50300" w:rsidP="00C50300">
      <w:pPr>
        <w:pStyle w:val="uList1"/>
        <w:tabs>
          <w:tab w:val="clear" w:pos="2552"/>
          <w:tab w:val="num" w:pos="1701"/>
        </w:tabs>
        <w:ind w:left="1701" w:hanging="283"/>
        <w:rPr>
          <w:noProof/>
        </w:rPr>
      </w:pPr>
      <w:r w:rsidRPr="00C50300">
        <w:rPr>
          <w:noProof/>
        </w:rPr>
        <w:t xml:space="preserve">Suchen Sie in der Datei settings.ini nach dem Eintrag </w:t>
      </w:r>
      <w:r w:rsidRPr="00D7151E">
        <w:rPr>
          <w:i/>
          <w:iCs/>
          <w:noProof/>
        </w:rPr>
        <w:t>[Plugin_Server]</w:t>
      </w:r>
      <w:r w:rsidRPr="00C50300">
        <w:rPr>
          <w:noProof/>
        </w:rPr>
        <w:t>. Existiert dieser Eintrag nicht, fügen Sie ihn am Ende der Datei an.</w:t>
      </w:r>
    </w:p>
    <w:p w14:paraId="426FA239" w14:textId="105EC5D6" w:rsidR="00C50300" w:rsidRDefault="00C50300" w:rsidP="00C50300">
      <w:pPr>
        <w:pStyle w:val="uList1"/>
        <w:tabs>
          <w:tab w:val="clear" w:pos="2552"/>
          <w:tab w:val="num" w:pos="1701"/>
        </w:tabs>
        <w:ind w:left="1701" w:hanging="283"/>
        <w:rPr>
          <w:noProof/>
        </w:rPr>
      </w:pPr>
      <w:r>
        <w:rPr>
          <w:noProof/>
        </w:rPr>
        <w:t>U</w:t>
      </w:r>
      <w:r w:rsidRPr="00C50300">
        <w:rPr>
          <w:noProof/>
        </w:rPr>
        <w:t xml:space="preserve">nterhalb von </w:t>
      </w:r>
      <w:r w:rsidRPr="00D7151E">
        <w:rPr>
          <w:i/>
          <w:iCs/>
          <w:noProof/>
        </w:rPr>
        <w:t>[Plugin_Server]</w:t>
      </w:r>
      <w:r w:rsidRPr="00C50300">
        <w:rPr>
          <w:noProof/>
        </w:rPr>
        <w:t xml:space="preserve"> werden die nachfolgend beschriebenen Konfigurationsparameter benötigt, die Sie bei Bedarf ergänzen müssen</w:t>
      </w:r>
      <w:r w:rsidR="00D7151E">
        <w:rPr>
          <w:noProof/>
        </w:rPr>
        <w:br/>
      </w:r>
      <w:r w:rsidR="00D7151E">
        <w:rPr>
          <w:noProof/>
          <w:color w:val="0000FF"/>
        </w:rPr>
        <w:tab/>
        <w:t>PluginNames</w:t>
      </w:r>
      <w:r w:rsidR="00D7151E" w:rsidRPr="00C50300">
        <w:rPr>
          <w:noProof/>
          <w:color w:val="0000FF"/>
        </w:rPr>
        <w:t>=</w:t>
      </w:r>
      <w:r w:rsidR="00D7151E">
        <w:rPr>
          <w:noProof/>
          <w:color w:val="0000FF"/>
        </w:rPr>
        <w:t>Liste der Namen der Plug</w:t>
      </w:r>
      <w:r w:rsidR="00CD39F9">
        <w:rPr>
          <w:noProof/>
          <w:color w:val="0000FF"/>
        </w:rPr>
        <w:t>-</w:t>
      </w:r>
      <w:r w:rsidR="00D7151E">
        <w:rPr>
          <w:noProof/>
          <w:color w:val="0000FF"/>
        </w:rPr>
        <w:t>Ins</w:t>
      </w:r>
    </w:p>
    <w:p w14:paraId="76FABA21" w14:textId="328CF187" w:rsidR="00143310" w:rsidRPr="006F751F" w:rsidRDefault="00D62E8C" w:rsidP="00143310">
      <w:pPr>
        <w:pStyle w:val="BasisText"/>
        <w:rPr>
          <w:noProof/>
        </w:rPr>
      </w:pPr>
      <w:r>
        <w:rPr>
          <w:noProof/>
        </w:rPr>
        <mc:AlternateContent>
          <mc:Choice Requires="wps">
            <w:drawing>
              <wp:anchor distT="0" distB="0" distL="114300" distR="114300" simplePos="0" relativeHeight="251722240" behindDoc="0" locked="0" layoutInCell="1" allowOverlap="1" wp14:anchorId="18BB40FF" wp14:editId="5BF7111C">
                <wp:simplePos x="0" y="0"/>
                <wp:positionH relativeFrom="column">
                  <wp:posOffset>708660</wp:posOffset>
                </wp:positionH>
                <wp:positionV relativeFrom="paragraph">
                  <wp:posOffset>83819</wp:posOffset>
                </wp:positionV>
                <wp:extent cx="5391150" cy="1590675"/>
                <wp:effectExtent l="0" t="0" r="0" b="9525"/>
                <wp:wrapNone/>
                <wp:docPr id="24" name="Freeform 155"/>
                <wp:cNvGraphicFramePr/>
                <a:graphic xmlns:a="http://schemas.openxmlformats.org/drawingml/2006/main">
                  <a:graphicData uri="http://schemas.microsoft.com/office/word/2010/wordprocessingShape">
                    <wps:wsp>
                      <wps:cNvSpPr/>
                      <wps:spPr>
                        <a:xfrm>
                          <a:off x="0" y="0"/>
                          <a:ext cx="5391150" cy="159067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D425B6C" id="Freeform 155" o:spid="_x0000_s1026" style="position:absolute;margin-left:55.8pt;margin-top:6.6pt;width:424.5pt;height:125.2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491CE4">
        <w:rPr>
          <w:noProof/>
        </w:rPr>
        <w:drawing>
          <wp:anchor distT="0" distB="0" distL="114300" distR="114300" simplePos="0" relativeHeight="251657726" behindDoc="1" locked="0" layoutInCell="1" allowOverlap="1" wp14:anchorId="750746E7" wp14:editId="73AB01AC">
            <wp:simplePos x="0" y="0"/>
            <wp:positionH relativeFrom="column">
              <wp:posOffset>708660</wp:posOffset>
            </wp:positionH>
            <wp:positionV relativeFrom="paragraph">
              <wp:posOffset>74295</wp:posOffset>
            </wp:positionV>
            <wp:extent cx="5391150" cy="1600200"/>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600200"/>
                    </a:xfrm>
                    <a:prstGeom prst="rect">
                      <a:avLst/>
                    </a:prstGeom>
                    <a:noFill/>
                  </pic:spPr>
                </pic:pic>
              </a:graphicData>
            </a:graphic>
            <wp14:sizeRelH relativeFrom="margin">
              <wp14:pctWidth>0</wp14:pctWidth>
            </wp14:sizeRelH>
            <wp14:sizeRelV relativeFrom="margin">
              <wp14:pctHeight>0</wp14:pctHeight>
            </wp14:sizeRelV>
          </wp:anchor>
        </w:drawing>
      </w:r>
    </w:p>
    <w:p w14:paraId="0BC37150" w14:textId="3917A346" w:rsidR="00143310" w:rsidRPr="004D26D1" w:rsidRDefault="00143310" w:rsidP="00143310">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21216" behindDoc="0" locked="0" layoutInCell="1" allowOverlap="1" wp14:anchorId="05D18EA2" wp14:editId="5359993E">
            <wp:simplePos x="0" y="0"/>
            <wp:positionH relativeFrom="page">
              <wp:posOffset>1541145</wp:posOffset>
            </wp:positionH>
            <wp:positionV relativeFrom="paragraph">
              <wp:posOffset>113665</wp:posOffset>
            </wp:positionV>
            <wp:extent cx="309600" cy="309600"/>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Pr="004D26D1">
        <w:rPr>
          <w:b/>
          <w:bCs/>
          <w:sz w:val="20"/>
          <w:szCs w:val="20"/>
        </w:rPr>
        <w:t>API-Requests</w:t>
      </w:r>
      <w:r w:rsidR="00C15642">
        <w:rPr>
          <w:b/>
          <w:bCs/>
          <w:sz w:val="20"/>
          <w:szCs w:val="20"/>
        </w:rPr>
        <w:t xml:space="preserve"> über </w:t>
      </w:r>
      <w:r w:rsidR="00C15642" w:rsidRPr="00C15642">
        <w:rPr>
          <w:b/>
          <w:bCs/>
          <w:i/>
          <w:iCs/>
          <w:sz w:val="20"/>
          <w:szCs w:val="20"/>
        </w:rPr>
        <w:t>localhost</w:t>
      </w:r>
    </w:p>
    <w:p w14:paraId="63DEBE23" w14:textId="6A95C2D5" w:rsidR="00143310" w:rsidRPr="00143310" w:rsidRDefault="00143310" w:rsidP="00143310">
      <w:pPr>
        <w:spacing w:after="120" w:line="240" w:lineRule="auto"/>
        <w:ind w:left="1985" w:right="284"/>
        <w:rPr>
          <w:rFonts w:cs="Arial"/>
          <w:sz w:val="20"/>
          <w:szCs w:val="20"/>
        </w:rPr>
      </w:pPr>
      <w:r>
        <w:rPr>
          <w:rFonts w:cs="Arial"/>
          <w:sz w:val="20"/>
          <w:szCs w:val="20"/>
        </w:rPr>
        <w:t>Plug-In</w:t>
      </w:r>
      <w:r w:rsidR="00C15642">
        <w:rPr>
          <w:rFonts w:cs="Arial"/>
          <w:sz w:val="20"/>
          <w:szCs w:val="20"/>
        </w:rPr>
        <w:t>s</w:t>
      </w:r>
      <w:r>
        <w:rPr>
          <w:rFonts w:cs="Arial"/>
          <w:sz w:val="20"/>
          <w:szCs w:val="20"/>
        </w:rPr>
        <w:t xml:space="preserve"> verwende</w:t>
      </w:r>
      <w:r w:rsidR="00C15642">
        <w:rPr>
          <w:rFonts w:cs="Arial"/>
          <w:sz w:val="20"/>
          <w:szCs w:val="20"/>
        </w:rPr>
        <w:t>n</w:t>
      </w:r>
      <w:r w:rsidR="00491CE4">
        <w:rPr>
          <w:rFonts w:cs="Arial"/>
          <w:sz w:val="20"/>
          <w:szCs w:val="20"/>
        </w:rPr>
        <w:t xml:space="preserve"> den Domainnamen</w:t>
      </w:r>
      <w:r>
        <w:rPr>
          <w:rFonts w:cs="Arial"/>
          <w:sz w:val="20"/>
          <w:szCs w:val="20"/>
        </w:rPr>
        <w:t xml:space="preserve"> </w:t>
      </w:r>
      <w:r w:rsidRPr="00143310">
        <w:rPr>
          <w:rFonts w:cs="Arial"/>
          <w:i/>
          <w:iCs/>
          <w:sz w:val="20"/>
          <w:szCs w:val="20"/>
        </w:rPr>
        <w:t>localhost</w:t>
      </w:r>
      <w:r>
        <w:rPr>
          <w:rFonts w:cs="Arial"/>
          <w:sz w:val="20"/>
          <w:szCs w:val="20"/>
        </w:rPr>
        <w:t xml:space="preserve"> zur Kommunikation mit der SILworX API. </w:t>
      </w:r>
      <w:r w:rsidR="00C15642" w:rsidRPr="00C15642">
        <w:rPr>
          <w:rFonts w:cs="Arial"/>
          <w:sz w:val="20"/>
          <w:szCs w:val="20"/>
        </w:rPr>
        <w:t xml:space="preserve">Das Betriebssystem </w:t>
      </w:r>
      <w:r w:rsidR="00C15642">
        <w:rPr>
          <w:rFonts w:cs="Arial"/>
          <w:sz w:val="20"/>
          <w:szCs w:val="20"/>
        </w:rPr>
        <w:t xml:space="preserve">löst </w:t>
      </w:r>
      <w:r w:rsidR="00C15642" w:rsidRPr="00C15642">
        <w:rPr>
          <w:rFonts w:cs="Arial"/>
          <w:i/>
          <w:iCs/>
          <w:sz w:val="20"/>
          <w:szCs w:val="20"/>
        </w:rPr>
        <w:t>localhost</w:t>
      </w:r>
      <w:r w:rsidR="00C15642" w:rsidRPr="00C15642">
        <w:rPr>
          <w:rFonts w:cs="Arial"/>
          <w:sz w:val="20"/>
          <w:szCs w:val="20"/>
        </w:rPr>
        <w:t xml:space="preserve"> zuerst nach IPv6 auf, bevor </w:t>
      </w:r>
      <w:r w:rsidR="00D62E8C">
        <w:rPr>
          <w:rFonts w:cs="Arial"/>
          <w:sz w:val="20"/>
          <w:szCs w:val="20"/>
        </w:rPr>
        <w:t>eine</w:t>
      </w:r>
      <w:r w:rsidR="00C15642" w:rsidRPr="00C15642">
        <w:rPr>
          <w:rFonts w:cs="Arial"/>
          <w:sz w:val="20"/>
          <w:szCs w:val="20"/>
        </w:rPr>
        <w:t xml:space="preserve"> IPv4-</w:t>
      </w:r>
      <w:r w:rsidR="00C15642" w:rsidRPr="00F23ADC">
        <w:rPr>
          <w:rFonts w:cs="Arial"/>
          <w:i/>
          <w:iCs/>
          <w:sz w:val="20"/>
          <w:szCs w:val="20"/>
        </w:rPr>
        <w:t>Localhost</w:t>
      </w:r>
      <w:r w:rsidR="00C15642" w:rsidRPr="00C15642">
        <w:rPr>
          <w:rFonts w:cs="Arial"/>
          <w:sz w:val="20"/>
          <w:szCs w:val="20"/>
        </w:rPr>
        <w:t>-Adresse zum Tragen kommt</w:t>
      </w:r>
      <w:r w:rsidR="00D62E8C">
        <w:rPr>
          <w:rFonts w:cs="Arial"/>
          <w:sz w:val="20"/>
          <w:szCs w:val="20"/>
        </w:rPr>
        <w:t xml:space="preserve">. Dadurch </w:t>
      </w:r>
      <w:r w:rsidR="00D62E8C" w:rsidRPr="00D62E8C">
        <w:rPr>
          <w:rFonts w:cs="Arial"/>
          <w:sz w:val="20"/>
          <w:szCs w:val="20"/>
        </w:rPr>
        <w:t xml:space="preserve">kann es bei jedem API-Aufruf zu Verzögerungen </w:t>
      </w:r>
      <w:r w:rsidR="00D62E8C">
        <w:rPr>
          <w:rFonts w:cs="Arial"/>
          <w:sz w:val="20"/>
          <w:szCs w:val="20"/>
        </w:rPr>
        <w:t xml:space="preserve">bei der Ausführung </w:t>
      </w:r>
      <w:r w:rsidR="00D62E8C" w:rsidRPr="00D62E8C">
        <w:rPr>
          <w:rFonts w:cs="Arial"/>
          <w:sz w:val="20"/>
          <w:szCs w:val="20"/>
        </w:rPr>
        <w:t>im Bereich einiger Sekunden kommen</w:t>
      </w:r>
      <w:r w:rsidR="00D62E8C">
        <w:rPr>
          <w:rFonts w:cs="Arial"/>
          <w:sz w:val="20"/>
          <w:szCs w:val="20"/>
        </w:rPr>
        <w:t>. Als Abhilfe</w:t>
      </w:r>
      <w:r w:rsidR="00D62E8C" w:rsidRPr="00D62E8C">
        <w:rPr>
          <w:rFonts w:cs="Arial"/>
          <w:sz w:val="20"/>
          <w:szCs w:val="20"/>
        </w:rPr>
        <w:t xml:space="preserve"> </w:t>
      </w:r>
      <w:r w:rsidR="00D62E8C">
        <w:rPr>
          <w:rFonts w:cs="Arial"/>
          <w:sz w:val="20"/>
          <w:szCs w:val="20"/>
        </w:rPr>
        <w:t xml:space="preserve">sollte der SILworX API-Server auf die </w:t>
      </w:r>
      <w:r w:rsidR="00D62E8C" w:rsidRPr="00F23ADC">
        <w:rPr>
          <w:rFonts w:cs="Arial"/>
          <w:sz w:val="20"/>
          <w:szCs w:val="20"/>
        </w:rPr>
        <w:t>IPv6-</w:t>
      </w:r>
      <w:r w:rsidR="00F23ADC" w:rsidRPr="00F23ADC">
        <w:rPr>
          <w:rFonts w:cs="Arial"/>
          <w:i/>
          <w:iCs/>
          <w:sz w:val="20"/>
          <w:szCs w:val="20"/>
        </w:rPr>
        <w:t>Localhost</w:t>
      </w:r>
      <w:r w:rsidR="00F23ADC">
        <w:rPr>
          <w:rFonts w:cs="Arial"/>
          <w:sz w:val="20"/>
          <w:szCs w:val="20"/>
        </w:rPr>
        <w:t>-</w:t>
      </w:r>
      <w:r w:rsidR="00D62E8C" w:rsidRPr="008E5372">
        <w:rPr>
          <w:rFonts w:cs="Arial"/>
          <w:sz w:val="20"/>
          <w:szCs w:val="20"/>
        </w:rPr>
        <w:t xml:space="preserve">Adresse </w:t>
      </w:r>
      <w:r w:rsidR="00D62E8C" w:rsidRPr="00D62E8C">
        <w:rPr>
          <w:rStyle w:val="userinput"/>
          <w:sz w:val="20"/>
          <w:szCs w:val="20"/>
        </w:rPr>
        <w:t xml:space="preserve">konfiguriert werden. </w:t>
      </w:r>
      <w:r w:rsidR="00D62E8C">
        <w:rPr>
          <w:rFonts w:cs="Arial"/>
          <w:sz w:val="20"/>
          <w:szCs w:val="20"/>
        </w:rPr>
        <w:t xml:space="preserve">Dazu ist in der settings.ini der Parameter </w:t>
      </w:r>
      <w:r w:rsidR="00D62E8C" w:rsidRPr="00F23ADC">
        <w:rPr>
          <w:noProof/>
          <w:color w:val="0000FF"/>
          <w:sz w:val="20"/>
        </w:rPr>
        <w:t>IpAddress=::1</w:t>
      </w:r>
      <w:r w:rsidR="00D62E8C">
        <w:rPr>
          <w:rFonts w:cs="Arial"/>
          <w:sz w:val="20"/>
          <w:szCs w:val="20"/>
        </w:rPr>
        <w:t xml:space="preserve"> </w:t>
      </w:r>
      <w:r w:rsidR="00491CE4" w:rsidRPr="008E5372">
        <w:rPr>
          <w:rFonts w:cs="Arial"/>
          <w:sz w:val="20"/>
          <w:szCs w:val="20"/>
        </w:rPr>
        <w:t>ein</w:t>
      </w:r>
      <w:r w:rsidR="00D62E8C">
        <w:rPr>
          <w:rFonts w:cs="Arial"/>
          <w:sz w:val="20"/>
          <w:szCs w:val="20"/>
        </w:rPr>
        <w:t>zu</w:t>
      </w:r>
      <w:r w:rsidR="00491CE4" w:rsidRPr="008E5372">
        <w:rPr>
          <w:rFonts w:cs="Arial"/>
          <w:sz w:val="20"/>
          <w:szCs w:val="20"/>
        </w:rPr>
        <w:t>tragen</w:t>
      </w:r>
      <w:r w:rsidR="00491CE4">
        <w:rPr>
          <w:rFonts w:cs="Arial"/>
          <w:sz w:val="20"/>
          <w:szCs w:val="20"/>
        </w:rPr>
        <w:t>.</w:t>
      </w:r>
    </w:p>
    <w:p w14:paraId="733127C4" w14:textId="77777777" w:rsidR="00143310" w:rsidRPr="00143310" w:rsidRDefault="00143310" w:rsidP="00143310">
      <w:pPr>
        <w:suppressAutoHyphens/>
        <w:spacing w:after="120" w:line="240" w:lineRule="exact"/>
        <w:ind w:left="1134"/>
        <w:rPr>
          <w:sz w:val="20"/>
        </w:rPr>
      </w:pPr>
    </w:p>
    <w:p w14:paraId="708CD30C" w14:textId="77777777" w:rsidR="00143310" w:rsidRPr="00143310" w:rsidRDefault="00143310" w:rsidP="00143310">
      <w:pPr>
        <w:pStyle w:val="BasisText"/>
        <w:rPr>
          <w:rFonts w:cs="Arial"/>
          <w:color w:val="000000"/>
          <w:szCs w:val="20"/>
        </w:rPr>
      </w:pPr>
    </w:p>
    <w:p w14:paraId="2CA0C8AF" w14:textId="654AEC81" w:rsidR="00D7151E" w:rsidRPr="00BA1101" w:rsidRDefault="00D7151E" w:rsidP="00BA1101">
      <w:pPr>
        <w:pStyle w:val="BasisText"/>
        <w:rPr>
          <w:b/>
          <w:bCs/>
          <w:noProof/>
          <w:sz w:val="24"/>
        </w:rPr>
      </w:pPr>
      <w:r w:rsidRPr="00BA1101">
        <w:rPr>
          <w:b/>
          <w:bCs/>
          <w:noProof/>
          <w:sz w:val="24"/>
        </w:rPr>
        <w:lastRenderedPageBreak/>
        <w:t>Beispiel für die «settings.ini»</w:t>
      </w:r>
    </w:p>
    <w:p w14:paraId="16ABDC42" w14:textId="5B3D72F3" w:rsidR="00BA1101" w:rsidRPr="00BA1101" w:rsidRDefault="008E5372" w:rsidP="00BA1101">
      <w:pPr>
        <w:suppressAutoHyphens/>
        <w:spacing w:after="120" w:line="240" w:lineRule="exact"/>
        <w:ind w:left="1134"/>
        <w:rPr>
          <w:sz w:val="20"/>
        </w:rPr>
      </w:pPr>
      <w:r w:rsidRPr="00BA1101">
        <w:rPr>
          <w:noProof/>
          <w:sz w:val="20"/>
        </w:rPr>
        <w:drawing>
          <wp:anchor distT="0" distB="0" distL="114300" distR="114300" simplePos="0" relativeHeight="251698688" behindDoc="1" locked="0" layoutInCell="1" allowOverlap="1" wp14:anchorId="024D525D" wp14:editId="53CA2CF6">
            <wp:simplePos x="0" y="0"/>
            <wp:positionH relativeFrom="page">
              <wp:posOffset>1419225</wp:posOffset>
            </wp:positionH>
            <wp:positionV relativeFrom="paragraph">
              <wp:posOffset>71120</wp:posOffset>
            </wp:positionV>
            <wp:extent cx="5400675" cy="1600200"/>
            <wp:effectExtent l="0" t="0" r="9525"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00675" cy="1600200"/>
                    </a:xfrm>
                    <a:prstGeom prst="rect">
                      <a:avLst/>
                    </a:prstGeom>
                    <a:noFill/>
                  </pic:spPr>
                </pic:pic>
              </a:graphicData>
            </a:graphic>
            <wp14:sizeRelH relativeFrom="margin">
              <wp14:pctWidth>0</wp14:pctWidth>
            </wp14:sizeRelH>
            <wp14:sizeRelV relativeFrom="margin">
              <wp14:pctHeight>0</wp14:pctHeight>
            </wp14:sizeRelV>
          </wp:anchor>
        </w:drawing>
      </w:r>
      <w:r w:rsidRPr="00BA1101">
        <w:rPr>
          <w:noProof/>
          <w:sz w:val="20"/>
        </w:rPr>
        <mc:AlternateContent>
          <mc:Choice Requires="wps">
            <w:drawing>
              <wp:anchor distT="0" distB="0" distL="114300" distR="114300" simplePos="0" relativeHeight="251699712" behindDoc="0" locked="0" layoutInCell="1" allowOverlap="1" wp14:anchorId="1F739D2C" wp14:editId="611F881D">
                <wp:simplePos x="0" y="0"/>
                <wp:positionH relativeFrom="page">
                  <wp:posOffset>1428750</wp:posOffset>
                </wp:positionH>
                <wp:positionV relativeFrom="paragraph">
                  <wp:posOffset>71120</wp:posOffset>
                </wp:positionV>
                <wp:extent cx="5391150" cy="1600200"/>
                <wp:effectExtent l="0" t="0" r="0" b="0"/>
                <wp:wrapNone/>
                <wp:docPr id="222" name="Freeform 222"/>
                <wp:cNvGraphicFramePr/>
                <a:graphic xmlns:a="http://schemas.openxmlformats.org/drawingml/2006/main">
                  <a:graphicData uri="http://schemas.microsoft.com/office/word/2010/wordprocessingShape">
                    <wps:wsp>
                      <wps:cNvSpPr/>
                      <wps:spPr>
                        <a:xfrm>
                          <a:off x="0" y="0"/>
                          <a:ext cx="5391150" cy="16002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82D91D2" id="Freeform 222" o:spid="_x0000_s1026" style="position:absolute;margin-left:112.5pt;margin-top:5.6pt;width:424.5pt;height:126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069757C8" w14:textId="11034E11" w:rsidR="00D7151E" w:rsidRPr="006E39D5" w:rsidRDefault="00905855" w:rsidP="00674A69">
      <w:pPr>
        <w:spacing w:after="120"/>
        <w:ind w:left="1418" w:right="284"/>
        <w:rPr>
          <w:rFonts w:ascii="JetBrains Mono" w:hAnsi="JetBrains Mono" w:cs="Arial"/>
          <w:color w:val="000000"/>
          <w:sz w:val="16"/>
          <w:szCs w:val="16"/>
          <w:lang w:val="en-US"/>
        </w:rPr>
      </w:pPr>
      <w:r>
        <w:rPr>
          <w:rFonts w:ascii="JetBrains Mono" w:hAnsi="JetBrains Mono" w:cs="Arial"/>
          <w:color w:val="000000"/>
          <w:sz w:val="16"/>
          <w:szCs w:val="16"/>
          <w:lang w:val="en-US"/>
        </w:rPr>
        <w:t>...</w:t>
      </w:r>
      <w:r w:rsidR="00015DE4">
        <w:rPr>
          <w:rFonts w:ascii="JetBrains Mono" w:hAnsi="JetBrains Mono" w:cs="Arial"/>
          <w:color w:val="000000"/>
          <w:sz w:val="16"/>
          <w:szCs w:val="16"/>
          <w:lang w:val="en-US"/>
        </w:rPr>
        <w:br/>
      </w:r>
      <w:r w:rsidR="00BA1101" w:rsidRPr="006E39D5">
        <w:rPr>
          <w:rFonts w:ascii="JetBrains Mono" w:hAnsi="JetBrains Mono" w:cs="Arial"/>
          <w:color w:val="000000"/>
          <w:sz w:val="16"/>
          <w:szCs w:val="16"/>
          <w:lang w:val="en-US"/>
        </w:rPr>
        <w:t>[API_Server]</w:t>
      </w:r>
      <w:r w:rsidR="00BA1101" w:rsidRPr="006E39D5">
        <w:rPr>
          <w:rFonts w:ascii="JetBrains Mono" w:hAnsi="JetBrains Mono" w:cs="Arial"/>
          <w:color w:val="000000"/>
          <w:sz w:val="16"/>
          <w:szCs w:val="16"/>
          <w:lang w:val="en-US"/>
        </w:rPr>
        <w:br/>
        <w:t>Enabled=true</w:t>
      </w:r>
      <w:r w:rsidR="00143310">
        <w:rPr>
          <w:rFonts w:ascii="JetBrains Mono" w:hAnsi="JetBrains Mono" w:cs="Arial"/>
          <w:color w:val="000000"/>
          <w:sz w:val="16"/>
          <w:szCs w:val="16"/>
          <w:lang w:val="en-US"/>
        </w:rPr>
        <w:br/>
        <w:t>IpAddress=::1</w:t>
      </w:r>
      <w:r w:rsidR="00BA1101" w:rsidRPr="006E39D5">
        <w:rPr>
          <w:rFonts w:ascii="JetBrains Mono" w:hAnsi="JetBrains Mono" w:cs="Arial"/>
          <w:color w:val="000000"/>
          <w:sz w:val="16"/>
          <w:szCs w:val="16"/>
          <w:lang w:val="en-US"/>
        </w:rPr>
        <w:br/>
        <w:t>ServerCertificate=C:\Plugins\Certificates\api_cert.pem</w:t>
      </w:r>
      <w:r w:rsidR="00BA1101" w:rsidRPr="006E39D5">
        <w:rPr>
          <w:rFonts w:ascii="JetBrains Mono" w:hAnsi="JetBrains Mono" w:cs="Arial"/>
          <w:color w:val="000000"/>
          <w:sz w:val="16"/>
          <w:szCs w:val="16"/>
          <w:lang w:val="en-US"/>
        </w:rPr>
        <w:br/>
        <w:t>ServerPrivateKey=C:\Plugins\Certificates\api_key.pem</w:t>
      </w:r>
      <w:r w:rsidR="00BA1101" w:rsidRPr="006E39D5">
        <w:rPr>
          <w:rFonts w:ascii="JetBrains Mono" w:hAnsi="JetBrains Mono" w:cs="Arial"/>
          <w:color w:val="000000"/>
          <w:sz w:val="16"/>
          <w:szCs w:val="16"/>
          <w:lang w:val="en-US"/>
        </w:rPr>
        <w:br/>
        <w:t>[Plugin_Server]</w:t>
      </w:r>
      <w:r w:rsidR="00BA1101" w:rsidRPr="006E39D5">
        <w:rPr>
          <w:rFonts w:ascii="JetBrains Mono" w:hAnsi="JetBrains Mono" w:cs="Arial"/>
          <w:color w:val="000000"/>
          <w:sz w:val="16"/>
          <w:szCs w:val="16"/>
          <w:lang w:val="en-US"/>
        </w:rPr>
        <w:br/>
        <w:t>PluginNames=hima.ssl_certificates_creator, asset_inventory</w:t>
      </w:r>
    </w:p>
    <w:p w14:paraId="6E8F6944" w14:textId="77777777" w:rsidR="00BA1101" w:rsidRPr="00BA1101" w:rsidRDefault="00BA1101" w:rsidP="00BA1101">
      <w:pPr>
        <w:pStyle w:val="BasisText"/>
        <w:rPr>
          <w:rFonts w:cs="Arial"/>
          <w:color w:val="000000"/>
          <w:szCs w:val="20"/>
          <w:lang w:val="en-US"/>
        </w:rPr>
      </w:pPr>
    </w:p>
    <w:p w14:paraId="705EBC67" w14:textId="6668583F" w:rsidR="00195BD8" w:rsidRPr="00F36FBD" w:rsidRDefault="00195BD8" w:rsidP="00195BD8">
      <w:pPr>
        <w:pStyle w:val="1mitNr"/>
      </w:pPr>
      <w:bookmarkStart w:id="7" w:name="_Toc139622431"/>
      <w:r w:rsidRPr="00195BD8">
        <w:lastRenderedPageBreak/>
        <w:t>Plug-In-Registrierung</w:t>
      </w:r>
      <w:bookmarkEnd w:id="7"/>
    </w:p>
    <w:p w14:paraId="7D6E9F5E" w14:textId="3A06A91E" w:rsidR="00195BD8" w:rsidRDefault="00195BD8" w:rsidP="00195BD8">
      <w:pPr>
        <w:pStyle w:val="BasisText"/>
        <w:rPr>
          <w:noProof/>
        </w:rPr>
      </w:pPr>
      <w:r>
        <w:rPr>
          <w:noProof/>
        </w:rPr>
        <w:t xml:space="preserve">Mit der Registrierung, die nach dem erfolgreichen WebSocket-Verbindungsaufbau erfolgt, melden sich Plug-Ins bei SILworX mit ihrem Namen, den Metadaten und ihren gewünschten Triggern an. Dazu müssen die Plug-Ins mit ihren Namen in der </w:t>
      </w:r>
      <w:r w:rsidRPr="00195BD8">
        <w:rPr>
          <w:i/>
          <w:iCs/>
          <w:noProof/>
        </w:rPr>
        <w:t>settings.ini</w:t>
      </w:r>
      <w:r>
        <w:rPr>
          <w:noProof/>
        </w:rPr>
        <w:t xml:space="preserve"> korrekt konfiguriert sein.</w:t>
      </w:r>
    </w:p>
    <w:p w14:paraId="7D8D3B02" w14:textId="72EC8957" w:rsidR="00483865" w:rsidRDefault="00195BD8" w:rsidP="00195BD8">
      <w:pPr>
        <w:pStyle w:val="BasisText"/>
        <w:rPr>
          <w:rFonts w:cs="Arial"/>
          <w:color w:val="000000"/>
          <w:szCs w:val="20"/>
        </w:rPr>
      </w:pPr>
      <w:r w:rsidRPr="00195BD8">
        <w:rPr>
          <w:rFonts w:cs="Arial"/>
          <w:color w:val="000000"/>
          <w:szCs w:val="20"/>
        </w:rPr>
        <w:t>Plug-Ins registrieren sich nach ihrem Start mittel</w:t>
      </w:r>
      <w:r w:rsidR="00DE3BD2">
        <w:rPr>
          <w:rFonts w:cs="Arial"/>
          <w:color w:val="000000"/>
          <w:szCs w:val="20"/>
        </w:rPr>
        <w:t>s</w:t>
      </w:r>
      <w:r>
        <w:rPr>
          <w:rFonts w:cs="Arial"/>
          <w:color w:val="000000"/>
          <w:szCs w:val="20"/>
        </w:rPr>
        <w:t xml:space="preserve"> </w:t>
      </w:r>
      <w:r w:rsidRPr="00195BD8">
        <w:rPr>
          <w:rFonts w:cs="Arial"/>
          <w:color w:val="000000"/>
          <w:szCs w:val="20"/>
        </w:rPr>
        <w:t>Nachrichten, die sie an</w:t>
      </w:r>
      <w:r>
        <w:rPr>
          <w:rFonts w:cs="Arial"/>
          <w:color w:val="000000"/>
          <w:szCs w:val="20"/>
        </w:rPr>
        <w:t xml:space="preserve"> </w:t>
      </w:r>
      <w:r w:rsidRPr="00195BD8">
        <w:rPr>
          <w:rFonts w:cs="Arial"/>
          <w:color w:val="000000"/>
          <w:szCs w:val="20"/>
        </w:rPr>
        <w:t>SILworX senden. War die Registrierung erfolgreich, werden im Logbuch Meldungen mit den Dateipfaden</w:t>
      </w:r>
      <w:r>
        <w:rPr>
          <w:rFonts w:cs="Arial"/>
          <w:color w:val="000000"/>
          <w:szCs w:val="20"/>
        </w:rPr>
        <w:t xml:space="preserve"> </w:t>
      </w:r>
      <w:r w:rsidRPr="00195BD8">
        <w:rPr>
          <w:rFonts w:cs="Arial"/>
          <w:color w:val="000000"/>
          <w:szCs w:val="20"/>
        </w:rPr>
        <w:t xml:space="preserve">der Plug-Ins ausgegeben. </w:t>
      </w:r>
      <w:r>
        <w:rPr>
          <w:rFonts w:cs="Arial"/>
          <w:color w:val="000000"/>
          <w:szCs w:val="20"/>
        </w:rPr>
        <w:t xml:space="preserve">Zusätzlich werden die </w:t>
      </w:r>
      <w:r w:rsidRPr="00195BD8">
        <w:rPr>
          <w:rFonts w:cs="Arial"/>
          <w:color w:val="000000"/>
          <w:szCs w:val="20"/>
        </w:rPr>
        <w:t xml:space="preserve">Hash-Codes </w:t>
      </w:r>
      <w:r>
        <w:rPr>
          <w:rFonts w:cs="Arial"/>
          <w:color w:val="000000"/>
          <w:szCs w:val="20"/>
        </w:rPr>
        <w:t xml:space="preserve">der Plug-Ins </w:t>
      </w:r>
      <w:r w:rsidRPr="00195BD8">
        <w:rPr>
          <w:rFonts w:cs="Arial"/>
          <w:color w:val="000000"/>
          <w:szCs w:val="20"/>
        </w:rPr>
        <w:t>angezeigt</w:t>
      </w:r>
      <w:r>
        <w:rPr>
          <w:rFonts w:cs="Arial"/>
          <w:color w:val="000000"/>
          <w:szCs w:val="20"/>
        </w:rPr>
        <w:t>.</w:t>
      </w:r>
    </w:p>
    <w:p w14:paraId="1E663C72" w14:textId="4C5E3182" w:rsidR="00405AA7" w:rsidRDefault="00405AA7" w:rsidP="00405AA7">
      <w:pPr>
        <w:pStyle w:val="2mitNr"/>
        <w:rPr>
          <w:rStyle w:val="mc-variable"/>
        </w:rPr>
      </w:pPr>
      <w:bookmarkStart w:id="8" w:name="_Toc139622432"/>
      <w:r w:rsidRPr="00405AA7">
        <w:rPr>
          <w:rStyle w:val="mc-variable"/>
        </w:rPr>
        <w:t>Vermeidung von Fehlern bei der Plug-In-Registrierung</w:t>
      </w:r>
      <w:bookmarkEnd w:id="8"/>
    </w:p>
    <w:p w14:paraId="549E2955" w14:textId="6E992147" w:rsidR="00405AA7" w:rsidRPr="004C02AC" w:rsidRDefault="004C02AC" w:rsidP="004C02AC">
      <w:pPr>
        <w:pStyle w:val="BasisText"/>
        <w:rPr>
          <w:rFonts w:cs="Arial"/>
          <w:color w:val="000000"/>
          <w:szCs w:val="20"/>
        </w:rPr>
      </w:pPr>
      <w:r w:rsidRPr="004C02AC">
        <w:rPr>
          <w:rFonts w:cs="Arial"/>
          <w:color w:val="000000"/>
          <w:szCs w:val="20"/>
        </w:rPr>
        <w:t xml:space="preserve">War die Registrierung </w:t>
      </w:r>
      <w:r>
        <w:rPr>
          <w:rFonts w:cs="Arial"/>
          <w:color w:val="000000"/>
          <w:szCs w:val="20"/>
        </w:rPr>
        <w:t xml:space="preserve">nicht </w:t>
      </w:r>
      <w:r w:rsidRPr="004C02AC">
        <w:rPr>
          <w:rFonts w:cs="Arial"/>
          <w:color w:val="000000"/>
          <w:szCs w:val="20"/>
        </w:rPr>
        <w:t>erfolgreich, w</w:t>
      </w:r>
      <w:r>
        <w:rPr>
          <w:rFonts w:cs="Arial"/>
          <w:color w:val="000000"/>
          <w:szCs w:val="20"/>
        </w:rPr>
        <w:t>i</w:t>
      </w:r>
      <w:r w:rsidRPr="004C02AC">
        <w:rPr>
          <w:rFonts w:cs="Arial"/>
          <w:color w:val="000000"/>
          <w:szCs w:val="20"/>
        </w:rPr>
        <w:t xml:space="preserve">rd im Logbuch </w:t>
      </w:r>
      <w:r>
        <w:rPr>
          <w:rFonts w:cs="Arial"/>
          <w:color w:val="000000"/>
          <w:szCs w:val="20"/>
        </w:rPr>
        <w:t>eine Fehlerm</w:t>
      </w:r>
      <w:r w:rsidRPr="004C02AC">
        <w:rPr>
          <w:rFonts w:cs="Arial"/>
          <w:color w:val="000000"/>
          <w:szCs w:val="20"/>
        </w:rPr>
        <w:t xml:space="preserve">eldung mit </w:t>
      </w:r>
      <w:r>
        <w:rPr>
          <w:rFonts w:cs="Arial"/>
          <w:color w:val="000000"/>
          <w:szCs w:val="20"/>
        </w:rPr>
        <w:t xml:space="preserve">einem Hinweis auf die Ursache der fehlgeschlagenen Registrierung </w:t>
      </w:r>
      <w:r w:rsidRPr="004C02AC">
        <w:rPr>
          <w:rFonts w:cs="Arial"/>
          <w:color w:val="000000"/>
          <w:szCs w:val="20"/>
        </w:rPr>
        <w:t>ausgegeben</w:t>
      </w:r>
      <w:r>
        <w:rPr>
          <w:rFonts w:cs="Arial"/>
          <w:color w:val="000000"/>
          <w:szCs w:val="20"/>
        </w:rPr>
        <w:t>. Zur Fehlervermeidung beachten Sie die folgenden Hinweise:</w:t>
      </w:r>
      <w:r>
        <w:rPr>
          <w:rFonts w:cs="Arial"/>
          <w:color w:val="000000"/>
          <w:szCs w:val="20"/>
        </w:rPr>
        <w:br/>
      </w:r>
    </w:p>
    <w:p w14:paraId="3E3A6D62" w14:textId="411AFB60" w:rsidR="00405AA7" w:rsidRDefault="00405AA7" w:rsidP="00405AA7">
      <w:pPr>
        <w:pStyle w:val="uList1"/>
        <w:tabs>
          <w:tab w:val="clear" w:pos="2552"/>
          <w:tab w:val="num" w:pos="1701"/>
        </w:tabs>
        <w:ind w:left="1701" w:hanging="283"/>
        <w:rPr>
          <w:noProof/>
        </w:rPr>
      </w:pPr>
      <w:r w:rsidRPr="00405AA7">
        <w:rPr>
          <w:b/>
          <w:bCs/>
          <w:noProof/>
          <w:sz w:val="22"/>
          <w:szCs w:val="28"/>
        </w:rPr>
        <w:t>Mehrfachregistrierung von Plug-Ins</w:t>
      </w:r>
      <w:r>
        <w:rPr>
          <w:b/>
          <w:bCs/>
          <w:noProof/>
          <w:sz w:val="22"/>
          <w:szCs w:val="28"/>
        </w:rPr>
        <w:br/>
      </w:r>
      <w:r w:rsidRPr="00405AA7">
        <w:rPr>
          <w:b/>
          <w:bCs/>
          <w:noProof/>
          <w:sz w:val="22"/>
          <w:szCs w:val="28"/>
        </w:rPr>
        <w:br/>
      </w:r>
      <w:r w:rsidR="004C02AC">
        <w:rPr>
          <w:noProof/>
        </w:rPr>
        <w:t>I</w:t>
      </w:r>
      <w:r w:rsidRPr="00405AA7">
        <w:rPr>
          <w:noProof/>
        </w:rPr>
        <w:t xml:space="preserve">m Konfigurationsparameter </w:t>
      </w:r>
      <w:r w:rsidRPr="00405AA7">
        <w:rPr>
          <w:i/>
          <w:iCs/>
          <w:noProof/>
        </w:rPr>
        <w:t>PluginNames</w:t>
      </w:r>
      <w:r w:rsidRPr="00405AA7">
        <w:rPr>
          <w:noProof/>
        </w:rPr>
        <w:t xml:space="preserve"> der </w:t>
      </w:r>
      <w:r w:rsidRPr="00405AA7">
        <w:rPr>
          <w:i/>
          <w:iCs/>
          <w:noProof/>
        </w:rPr>
        <w:t>settings.ini</w:t>
      </w:r>
      <w:r w:rsidRPr="00405AA7">
        <w:rPr>
          <w:noProof/>
        </w:rPr>
        <w:t xml:space="preserve"> </w:t>
      </w:r>
      <w:r w:rsidR="004C02AC">
        <w:rPr>
          <w:noProof/>
        </w:rPr>
        <w:t xml:space="preserve">dürfen </w:t>
      </w:r>
      <w:r w:rsidRPr="00405AA7">
        <w:rPr>
          <w:noProof/>
        </w:rPr>
        <w:t>keine doppelten Namen vorkommen</w:t>
      </w:r>
      <w:r w:rsidRPr="00C50300">
        <w:rPr>
          <w:noProof/>
        </w:rPr>
        <w:t>.</w:t>
      </w:r>
      <w:r>
        <w:rPr>
          <w:noProof/>
        </w:rPr>
        <w:br/>
      </w:r>
    </w:p>
    <w:p w14:paraId="17D4E3BD" w14:textId="24DA3ABD" w:rsidR="00405AA7" w:rsidRDefault="00405AA7" w:rsidP="00405AA7">
      <w:pPr>
        <w:pStyle w:val="uList1"/>
        <w:tabs>
          <w:tab w:val="clear" w:pos="2552"/>
          <w:tab w:val="num" w:pos="1701"/>
        </w:tabs>
        <w:ind w:left="1701" w:hanging="283"/>
        <w:rPr>
          <w:noProof/>
        </w:rPr>
      </w:pPr>
      <w:r w:rsidRPr="00405AA7">
        <w:rPr>
          <w:b/>
          <w:bCs/>
          <w:noProof/>
          <w:sz w:val="22"/>
          <w:szCs w:val="28"/>
        </w:rPr>
        <w:t>Nichterlaubte Registrierung eines Plug-Ins</w:t>
      </w:r>
      <w:r>
        <w:rPr>
          <w:b/>
          <w:bCs/>
          <w:noProof/>
          <w:sz w:val="22"/>
          <w:szCs w:val="28"/>
        </w:rPr>
        <w:br/>
      </w:r>
      <w:r w:rsidRPr="00405AA7">
        <w:rPr>
          <w:b/>
          <w:bCs/>
          <w:noProof/>
          <w:sz w:val="22"/>
          <w:szCs w:val="28"/>
        </w:rPr>
        <w:br/>
      </w:r>
      <w:r w:rsidR="004C02AC">
        <w:rPr>
          <w:noProof/>
        </w:rPr>
        <w:t>I</w:t>
      </w:r>
      <w:r w:rsidR="004C02AC" w:rsidRPr="00405AA7">
        <w:rPr>
          <w:noProof/>
        </w:rPr>
        <w:t xml:space="preserve">m Konfigurationsparameter </w:t>
      </w:r>
      <w:r w:rsidR="004C02AC" w:rsidRPr="00405AA7">
        <w:rPr>
          <w:i/>
          <w:iCs/>
          <w:noProof/>
        </w:rPr>
        <w:t>PluginNames</w:t>
      </w:r>
      <w:r w:rsidR="004C02AC" w:rsidRPr="00405AA7">
        <w:rPr>
          <w:noProof/>
        </w:rPr>
        <w:t xml:space="preserve"> der </w:t>
      </w:r>
      <w:r w:rsidR="004C02AC" w:rsidRPr="00405AA7">
        <w:rPr>
          <w:i/>
          <w:iCs/>
          <w:noProof/>
        </w:rPr>
        <w:t>settings.ini</w:t>
      </w:r>
      <w:r w:rsidR="004C02AC" w:rsidRPr="00405AA7">
        <w:rPr>
          <w:noProof/>
        </w:rPr>
        <w:t xml:space="preserve"> </w:t>
      </w:r>
      <w:r w:rsidR="004C02AC">
        <w:rPr>
          <w:noProof/>
        </w:rPr>
        <w:t>muss d</w:t>
      </w:r>
      <w:r w:rsidRPr="00405AA7">
        <w:rPr>
          <w:noProof/>
        </w:rPr>
        <w:t>er in den Meta-Daten eines Plug-Ins definierte</w:t>
      </w:r>
      <w:r>
        <w:rPr>
          <w:noProof/>
        </w:rPr>
        <w:t xml:space="preserve"> Plug-In Name</w:t>
      </w:r>
      <w:r w:rsidRPr="00405AA7">
        <w:rPr>
          <w:noProof/>
        </w:rPr>
        <w:t xml:space="preserve"> aufgeführt sein</w:t>
      </w:r>
      <w:r>
        <w:rPr>
          <w:noProof/>
        </w:rPr>
        <w:t>.</w:t>
      </w:r>
      <w:r w:rsidR="00B03086">
        <w:rPr>
          <w:noProof/>
        </w:rPr>
        <w:t xml:space="preserve"> D</w:t>
      </w:r>
      <w:r w:rsidR="004C02AC">
        <w:rPr>
          <w:noProof/>
        </w:rPr>
        <w:t>i</w:t>
      </w:r>
      <w:r w:rsidR="00B03086">
        <w:rPr>
          <w:noProof/>
        </w:rPr>
        <w:t>e</w:t>
      </w:r>
      <w:r w:rsidR="004C02AC">
        <w:rPr>
          <w:noProof/>
        </w:rPr>
        <w:t>se</w:t>
      </w:r>
      <w:r w:rsidR="00B03086">
        <w:rPr>
          <w:noProof/>
        </w:rPr>
        <w:t xml:space="preserve">r </w:t>
      </w:r>
      <w:r w:rsidR="00632AAD" w:rsidRPr="00632AAD">
        <w:rPr>
          <w:noProof/>
        </w:rPr>
        <w:t xml:space="preserve">Plug-In Name </w:t>
      </w:r>
      <w:r w:rsidR="00B03086">
        <w:rPr>
          <w:noProof/>
        </w:rPr>
        <w:t xml:space="preserve">muss </w:t>
      </w:r>
      <w:r w:rsidR="004C02AC">
        <w:rPr>
          <w:noProof/>
        </w:rPr>
        <w:t xml:space="preserve">auch </w:t>
      </w:r>
      <w:r w:rsidR="00B03086">
        <w:rPr>
          <w:noProof/>
        </w:rPr>
        <w:t xml:space="preserve">dem Schlüssel </w:t>
      </w:r>
      <w:r w:rsidR="00B03086" w:rsidRPr="00B03086">
        <w:rPr>
          <w:i/>
          <w:iCs/>
          <w:noProof/>
        </w:rPr>
        <w:t>plugin_name</w:t>
      </w:r>
      <w:r w:rsidR="00B03086">
        <w:rPr>
          <w:noProof/>
        </w:rPr>
        <w:t xml:space="preserve"> in der </w:t>
      </w:r>
      <w:r w:rsidR="00B03086" w:rsidRPr="00B03086">
        <w:rPr>
          <w:i/>
          <w:iCs/>
          <w:noProof/>
        </w:rPr>
        <w:t>customplugins.json</w:t>
      </w:r>
      <w:r w:rsidR="00B03086">
        <w:rPr>
          <w:noProof/>
        </w:rPr>
        <w:t xml:space="preserve"> als Wert zugewiesen sein.</w:t>
      </w:r>
      <w:r>
        <w:rPr>
          <w:noProof/>
        </w:rPr>
        <w:br/>
      </w:r>
    </w:p>
    <w:p w14:paraId="2F40DB60" w14:textId="31904013" w:rsidR="00405AA7" w:rsidRDefault="00405AA7" w:rsidP="00405AA7">
      <w:pPr>
        <w:pStyle w:val="uList1"/>
        <w:tabs>
          <w:tab w:val="clear" w:pos="2552"/>
          <w:tab w:val="num" w:pos="1701"/>
        </w:tabs>
        <w:ind w:left="1701" w:hanging="283"/>
        <w:rPr>
          <w:noProof/>
        </w:rPr>
      </w:pPr>
      <w:r w:rsidRPr="00405AA7">
        <w:rPr>
          <w:b/>
          <w:bCs/>
          <w:noProof/>
          <w:sz w:val="22"/>
          <w:szCs w:val="28"/>
        </w:rPr>
        <w:t>Maximale Anzahl von Plug-Ins</w:t>
      </w:r>
      <w:r>
        <w:rPr>
          <w:b/>
          <w:bCs/>
          <w:noProof/>
          <w:sz w:val="22"/>
          <w:szCs w:val="28"/>
        </w:rPr>
        <w:br/>
      </w:r>
      <w:r w:rsidRPr="00405AA7">
        <w:rPr>
          <w:b/>
          <w:bCs/>
          <w:noProof/>
          <w:sz w:val="22"/>
          <w:szCs w:val="28"/>
        </w:rPr>
        <w:br/>
      </w:r>
      <w:r w:rsidR="004C02AC">
        <w:rPr>
          <w:noProof/>
        </w:rPr>
        <w:t xml:space="preserve">Es können </w:t>
      </w:r>
      <w:r w:rsidRPr="00405AA7">
        <w:rPr>
          <w:noProof/>
        </w:rPr>
        <w:t xml:space="preserve">in SILworX maximal 254 Plug-Ins gleichzeitig registrieren </w:t>
      </w:r>
      <w:r w:rsidR="004C02AC">
        <w:rPr>
          <w:noProof/>
        </w:rPr>
        <w:t>werden</w:t>
      </w:r>
      <w:r w:rsidRPr="00405AA7">
        <w:rPr>
          <w:noProof/>
        </w:rPr>
        <w:t>.</w:t>
      </w:r>
      <w:r>
        <w:rPr>
          <w:noProof/>
        </w:rPr>
        <w:br/>
      </w:r>
    </w:p>
    <w:p w14:paraId="0525640C" w14:textId="6E864178" w:rsidR="00405AA7" w:rsidRDefault="00405AA7" w:rsidP="00405AA7">
      <w:pPr>
        <w:pStyle w:val="uList1"/>
        <w:tabs>
          <w:tab w:val="clear" w:pos="2552"/>
          <w:tab w:val="num" w:pos="1701"/>
        </w:tabs>
        <w:ind w:left="1701" w:hanging="283"/>
        <w:rPr>
          <w:noProof/>
        </w:rPr>
      </w:pPr>
      <w:r w:rsidRPr="00405AA7">
        <w:rPr>
          <w:b/>
          <w:bCs/>
          <w:noProof/>
          <w:sz w:val="22"/>
          <w:szCs w:val="28"/>
        </w:rPr>
        <w:t>Maximale Anzahl von Triggern</w:t>
      </w:r>
      <w:r>
        <w:rPr>
          <w:b/>
          <w:bCs/>
          <w:noProof/>
          <w:sz w:val="22"/>
          <w:szCs w:val="28"/>
        </w:rPr>
        <w:br/>
      </w:r>
      <w:r w:rsidRPr="00405AA7">
        <w:rPr>
          <w:b/>
          <w:bCs/>
          <w:noProof/>
          <w:sz w:val="22"/>
          <w:szCs w:val="28"/>
        </w:rPr>
        <w:br/>
      </w:r>
      <w:r w:rsidR="004C02AC">
        <w:rPr>
          <w:noProof/>
        </w:rPr>
        <w:t>D</w:t>
      </w:r>
      <w:r w:rsidRPr="00405AA7">
        <w:rPr>
          <w:noProof/>
        </w:rPr>
        <w:t xml:space="preserve">ie maximale Anzahl von 20 Trigger-Einträgen für das </w:t>
      </w:r>
      <w:r w:rsidRPr="00405AA7">
        <w:rPr>
          <w:i/>
          <w:iCs/>
          <w:noProof/>
        </w:rPr>
        <w:t>Extra</w:t>
      </w:r>
      <w:r w:rsidRPr="00405AA7">
        <w:rPr>
          <w:noProof/>
        </w:rPr>
        <w:t>-Menü und 100 Trigger</w:t>
      </w:r>
      <w:r>
        <w:rPr>
          <w:noProof/>
        </w:rPr>
        <w:t>-</w:t>
      </w:r>
      <w:r w:rsidRPr="00405AA7">
        <w:rPr>
          <w:noProof/>
        </w:rPr>
        <w:t xml:space="preserve">Einträgen für die Summe aller Kontextmenüs </w:t>
      </w:r>
      <w:r w:rsidR="004C02AC">
        <w:rPr>
          <w:noProof/>
        </w:rPr>
        <w:t xml:space="preserve">darf </w:t>
      </w:r>
      <w:r w:rsidRPr="00405AA7">
        <w:rPr>
          <w:noProof/>
        </w:rPr>
        <w:t>nicht überschritten w</w:t>
      </w:r>
      <w:r w:rsidR="004C02AC">
        <w:rPr>
          <w:noProof/>
        </w:rPr>
        <w:t>e</w:t>
      </w:r>
      <w:r w:rsidRPr="00405AA7">
        <w:rPr>
          <w:noProof/>
        </w:rPr>
        <w:t>rd</w:t>
      </w:r>
      <w:r w:rsidR="004C02AC">
        <w:rPr>
          <w:noProof/>
        </w:rPr>
        <w:t>en</w:t>
      </w:r>
      <w:r w:rsidRPr="00405AA7">
        <w:rPr>
          <w:noProof/>
        </w:rPr>
        <w:t>.</w:t>
      </w:r>
      <w:r w:rsidR="00B03086">
        <w:rPr>
          <w:noProof/>
        </w:rPr>
        <w:br/>
      </w:r>
    </w:p>
    <w:p w14:paraId="1D5CD327" w14:textId="55BC9974" w:rsidR="004C02AC" w:rsidRDefault="004C02AC" w:rsidP="004C02AC">
      <w:pPr>
        <w:pStyle w:val="uList1"/>
        <w:tabs>
          <w:tab w:val="clear" w:pos="2552"/>
          <w:tab w:val="num" w:pos="1701"/>
        </w:tabs>
        <w:ind w:left="1701" w:hanging="283"/>
        <w:rPr>
          <w:noProof/>
        </w:rPr>
      </w:pPr>
      <w:r>
        <w:rPr>
          <w:b/>
          <w:bCs/>
          <w:noProof/>
          <w:sz w:val="22"/>
          <w:szCs w:val="28"/>
        </w:rPr>
        <w:t>Falsche Formatierung der Hash-Datei</w:t>
      </w:r>
      <w:r>
        <w:rPr>
          <w:b/>
          <w:bCs/>
          <w:noProof/>
          <w:sz w:val="22"/>
          <w:szCs w:val="28"/>
        </w:rPr>
        <w:br/>
      </w:r>
      <w:r w:rsidRPr="00405AA7">
        <w:rPr>
          <w:b/>
          <w:bCs/>
          <w:noProof/>
          <w:sz w:val="22"/>
          <w:szCs w:val="28"/>
        </w:rPr>
        <w:br/>
      </w:r>
      <w:r w:rsidR="00F26DC7">
        <w:rPr>
          <w:noProof/>
        </w:rPr>
        <w:t>Achten Sie auf d</w:t>
      </w:r>
      <w:r w:rsidR="00632AAD">
        <w:rPr>
          <w:noProof/>
        </w:rPr>
        <w:t xml:space="preserve">ie </w:t>
      </w:r>
      <w:r w:rsidR="00F26DC7">
        <w:rPr>
          <w:noProof/>
        </w:rPr>
        <w:t xml:space="preserve">korrekte </w:t>
      </w:r>
      <w:r w:rsidR="00632AAD">
        <w:rPr>
          <w:noProof/>
        </w:rPr>
        <w:t xml:space="preserve">Anzahl der öffnenden und schließenden Klammern </w:t>
      </w:r>
      <w:r w:rsidR="00F26DC7">
        <w:rPr>
          <w:noProof/>
        </w:rPr>
        <w:t>sowie</w:t>
      </w:r>
      <w:r w:rsidR="00632AAD">
        <w:rPr>
          <w:noProof/>
        </w:rPr>
        <w:t xml:space="preserve"> der Anführungszeichen</w:t>
      </w:r>
      <w:r w:rsidR="00F26DC7">
        <w:rPr>
          <w:noProof/>
        </w:rPr>
        <w:t xml:space="preserve">. Leerzeichen außerhalb von Zeichenketten sind nicht signifikant. Der Pfad zur Plug-In Datei muss </w:t>
      </w:r>
      <w:r w:rsidR="00F26DC7" w:rsidRPr="00F26DC7">
        <w:rPr>
          <w:noProof/>
        </w:rPr>
        <w:t xml:space="preserve">Schrägstriche / </w:t>
      </w:r>
      <w:r w:rsidR="00F26DC7">
        <w:rPr>
          <w:noProof/>
        </w:rPr>
        <w:t>oder dopp</w:t>
      </w:r>
      <w:r w:rsidR="00C02A67">
        <w:rPr>
          <w:noProof/>
        </w:rPr>
        <w:t>e</w:t>
      </w:r>
      <w:r w:rsidR="00F26DC7">
        <w:rPr>
          <w:noProof/>
        </w:rPr>
        <w:t xml:space="preserve">lte </w:t>
      </w:r>
      <w:r w:rsidR="00F26DC7" w:rsidRPr="00F26DC7">
        <w:rPr>
          <w:noProof/>
        </w:rPr>
        <w:t>Rückstriche \</w:t>
      </w:r>
      <w:r w:rsidR="00F26DC7">
        <w:rPr>
          <w:noProof/>
        </w:rPr>
        <w:t>\ enthalten, einfache Rückstriche \ sind nicht zulässig.</w:t>
      </w:r>
      <w:r>
        <w:rPr>
          <w:noProof/>
        </w:rPr>
        <w:br/>
      </w:r>
    </w:p>
    <w:p w14:paraId="677FF307" w14:textId="626DD180" w:rsidR="00405AA7" w:rsidRDefault="00405AA7" w:rsidP="00195BD8">
      <w:pPr>
        <w:pStyle w:val="BasisText"/>
        <w:rPr>
          <w:rFonts w:cs="Arial"/>
          <w:color w:val="000000"/>
          <w:szCs w:val="20"/>
        </w:rPr>
      </w:pPr>
    </w:p>
    <w:p w14:paraId="22EBDEE9" w14:textId="48619E12" w:rsidR="00FE4188" w:rsidRPr="00F36FBD" w:rsidRDefault="00FE4188" w:rsidP="00FE4188">
      <w:pPr>
        <w:pStyle w:val="1mitNr"/>
      </w:pPr>
      <w:bookmarkStart w:id="9" w:name="_Toc139622433"/>
      <w:r w:rsidRPr="00FE4188">
        <w:lastRenderedPageBreak/>
        <w:t>Plug-Ins starten</w:t>
      </w:r>
      <w:bookmarkEnd w:id="9"/>
    </w:p>
    <w:p w14:paraId="014F94F9" w14:textId="3C69C513" w:rsidR="00FE4188" w:rsidRDefault="00FE4188" w:rsidP="00FE4188">
      <w:pPr>
        <w:pStyle w:val="BasisText"/>
        <w:rPr>
          <w:noProof/>
        </w:rPr>
      </w:pPr>
      <w:r>
        <w:rPr>
          <w:noProof/>
        </w:rPr>
        <w:t>Das Starten von Plug-Ins bedeutet, dass Plug-Ins zunächst in SILworX registriert werden, um mit SILworX interagieren zu können. Nach der erfolgreichen Plug-In-Registrierung befinden sich die Programme im Arbeitsspeicher des Rechners. Die eigentlichen Interaktionen mit SILworX und die Datenverarbeitung werden durch Trigger-Benachrichtigungen ausgelöst, die SILworX an die Plug-Ins sendet.</w:t>
      </w:r>
    </w:p>
    <w:p w14:paraId="4DD35BCC" w14:textId="5A401765" w:rsidR="00FE4188" w:rsidRDefault="00FE4188" w:rsidP="00FE4188">
      <w:pPr>
        <w:pStyle w:val="BasisText"/>
        <w:rPr>
          <w:noProof/>
        </w:rPr>
      </w:pPr>
      <w:r>
        <w:rPr>
          <w:noProof/>
        </w:rPr>
        <w:t xml:space="preserve">SILworX startet bei der Initialisierung einen Plug-In-Prozess für jedes der in der </w:t>
      </w:r>
      <w:r w:rsidRPr="00FE4188">
        <w:rPr>
          <w:i/>
          <w:iCs/>
          <w:noProof/>
        </w:rPr>
        <w:t>settings.ini</w:t>
      </w:r>
      <w:r>
        <w:rPr>
          <w:noProof/>
        </w:rPr>
        <w:t xml:space="preserve"> unter </w:t>
      </w:r>
      <w:r w:rsidRPr="00FE4188">
        <w:rPr>
          <w:i/>
          <w:iCs/>
          <w:noProof/>
        </w:rPr>
        <w:t>PluginNames</w:t>
      </w:r>
      <w:r>
        <w:rPr>
          <w:noProof/>
        </w:rPr>
        <w:t xml:space="preserve"> konfigurierten Plug-Ins, sofern die Plug-In-Daten in </w:t>
      </w:r>
      <w:r w:rsidR="006F2AFD">
        <w:rPr>
          <w:noProof/>
        </w:rPr>
        <w:t xml:space="preserve">einer </w:t>
      </w:r>
      <w:r>
        <w:rPr>
          <w:noProof/>
        </w:rPr>
        <w:t xml:space="preserve">der </w:t>
      </w:r>
      <w:r w:rsidRPr="00FE4188">
        <w:rPr>
          <w:noProof/>
        </w:rPr>
        <w:t>Plug-In Hash-Dateien</w:t>
      </w:r>
      <w:r>
        <w:rPr>
          <w:noProof/>
        </w:rPr>
        <w:t xml:space="preserve"> eingetragen sind. Existieren diese Daten nicht, gibt SILworX eine Meldung aus und startet das Plug-In nicht.</w:t>
      </w:r>
    </w:p>
    <w:p w14:paraId="40758211" w14:textId="66F88E38" w:rsidR="00FE4188" w:rsidRDefault="00A36928" w:rsidP="00FE4188">
      <w:pPr>
        <w:pStyle w:val="BasisText"/>
        <w:rPr>
          <w:rFonts w:cs="Arial"/>
          <w:color w:val="000000"/>
          <w:szCs w:val="20"/>
        </w:rPr>
      </w:pPr>
      <w:r>
        <w:rPr>
          <w:rFonts w:cs="Arial"/>
          <w:color w:val="000000"/>
          <w:szCs w:val="20"/>
        </w:rPr>
        <w:t xml:space="preserve">SILworX startet die in der </w:t>
      </w:r>
      <w:r w:rsidRPr="00A36928">
        <w:rPr>
          <w:rFonts w:cs="Arial"/>
          <w:i/>
          <w:iCs/>
          <w:color w:val="000000"/>
          <w:szCs w:val="20"/>
        </w:rPr>
        <w:t>settings.ini</w:t>
      </w:r>
      <w:r>
        <w:rPr>
          <w:rFonts w:cs="Arial"/>
          <w:color w:val="000000"/>
          <w:szCs w:val="20"/>
        </w:rPr>
        <w:t xml:space="preserve"> aufgeführten Plug-Ins automatisch. </w:t>
      </w:r>
      <w:r w:rsidR="00FE4188" w:rsidRPr="00FE4188">
        <w:rPr>
          <w:rFonts w:cs="Arial"/>
          <w:color w:val="000000"/>
          <w:szCs w:val="20"/>
        </w:rPr>
        <w:t xml:space="preserve">Beim Start eines Plug-Ins übergibt SILworX eine Kommandozeile mit </w:t>
      </w:r>
      <w:r w:rsidR="00FE4188">
        <w:rPr>
          <w:rFonts w:cs="Arial"/>
          <w:color w:val="000000"/>
          <w:szCs w:val="20"/>
        </w:rPr>
        <w:t xml:space="preserve">einigen </w:t>
      </w:r>
      <w:r w:rsidR="00FE4188" w:rsidRPr="00FE4188">
        <w:rPr>
          <w:rFonts w:cs="Arial"/>
          <w:color w:val="000000"/>
          <w:szCs w:val="20"/>
        </w:rPr>
        <w:t>Parametern</w:t>
      </w:r>
      <w:r w:rsidR="00FE4188">
        <w:rPr>
          <w:rFonts w:cs="Arial"/>
          <w:color w:val="000000"/>
          <w:szCs w:val="20"/>
        </w:rPr>
        <w:t xml:space="preserve">. </w:t>
      </w:r>
      <w:r w:rsidR="00FE4188" w:rsidRPr="00FE4188">
        <w:rPr>
          <w:rFonts w:cs="Arial"/>
          <w:color w:val="000000"/>
          <w:szCs w:val="20"/>
        </w:rPr>
        <w:t>Die Kommandozeile wird auch als Meldung im Logbuch ausgegeben</w:t>
      </w:r>
      <w:r w:rsidR="00FE4188">
        <w:rPr>
          <w:rFonts w:cs="Arial"/>
          <w:color w:val="000000"/>
          <w:szCs w:val="20"/>
        </w:rPr>
        <w:t>.</w:t>
      </w:r>
    </w:p>
    <w:p w14:paraId="4FFD0118" w14:textId="187BDDF5" w:rsidR="00FE4188" w:rsidRDefault="00FE4188" w:rsidP="00FE4188">
      <w:pPr>
        <w:pStyle w:val="BasisText"/>
        <w:rPr>
          <w:rFonts w:cs="Arial"/>
          <w:color w:val="000000"/>
          <w:szCs w:val="20"/>
        </w:rPr>
      </w:pPr>
      <w:r w:rsidRPr="00FE4188">
        <w:rPr>
          <w:rFonts w:cs="Arial"/>
          <w:color w:val="000000"/>
          <w:szCs w:val="20"/>
        </w:rPr>
        <w:t>Die gestarteten Plug-Ins haben keine eigene Benutzerverwaltung, die Benutzerauthentifizierung findet auf</w:t>
      </w:r>
      <w:r>
        <w:rPr>
          <w:rFonts w:cs="Arial"/>
          <w:color w:val="000000"/>
          <w:szCs w:val="20"/>
        </w:rPr>
        <w:t xml:space="preserve"> </w:t>
      </w:r>
      <w:r w:rsidRPr="00FE4188">
        <w:rPr>
          <w:rFonts w:cs="Arial"/>
          <w:color w:val="000000"/>
          <w:szCs w:val="20"/>
        </w:rPr>
        <w:t>Projektebene statt. Durch das Öffnen eines Projekts mit Benutzerverwaltung authentifiziert sich der Anwender im SILworX Projekt. Die dabei erzeugte User-Session steht sowohl den Plug-Ins als auch der</w:t>
      </w:r>
      <w:r>
        <w:rPr>
          <w:rFonts w:cs="Arial"/>
          <w:color w:val="000000"/>
          <w:szCs w:val="20"/>
        </w:rPr>
        <w:t xml:space="preserve"> </w:t>
      </w:r>
      <w:r w:rsidRPr="00FE4188">
        <w:rPr>
          <w:rFonts w:cs="Arial"/>
          <w:color w:val="000000"/>
          <w:szCs w:val="20"/>
        </w:rPr>
        <w:t>darin verwendeten SILworX API zur Verfügung</w:t>
      </w:r>
      <w:r>
        <w:rPr>
          <w:rFonts w:cs="Arial"/>
          <w:color w:val="000000"/>
          <w:szCs w:val="20"/>
        </w:rPr>
        <w:t>.</w:t>
      </w:r>
    </w:p>
    <w:p w14:paraId="29DB5E0B" w14:textId="69B106F4" w:rsidR="00A36928" w:rsidRPr="00067E5A" w:rsidRDefault="000E6B58" w:rsidP="00A36928">
      <w:pPr>
        <w:pStyle w:val="2mitNr"/>
      </w:pPr>
      <w:bookmarkStart w:id="10" w:name="_Toc139622434"/>
      <w:r>
        <w:t>Plug-In Hash-Dateien</w:t>
      </w:r>
      <w:bookmarkEnd w:id="10"/>
    </w:p>
    <w:p w14:paraId="5FB383D1" w14:textId="10BBB8FA" w:rsidR="00A36928" w:rsidRDefault="00A36928" w:rsidP="00A36928">
      <w:pPr>
        <w:pStyle w:val="BasisText"/>
      </w:pPr>
      <w:r w:rsidRPr="00A36928">
        <w:t xml:space="preserve">Für die in der </w:t>
      </w:r>
      <w:r w:rsidRPr="00A36928">
        <w:rPr>
          <w:i/>
          <w:iCs/>
        </w:rPr>
        <w:t>settings.ini</w:t>
      </w:r>
      <w:r w:rsidRPr="00A36928">
        <w:t xml:space="preserve"> unter </w:t>
      </w:r>
      <w:r w:rsidRPr="00A36928">
        <w:rPr>
          <w:i/>
          <w:iCs/>
        </w:rPr>
        <w:t>PluginNames</w:t>
      </w:r>
      <w:r w:rsidRPr="00A36928">
        <w:t xml:space="preserve"> konfigurierten Plug-Ins prüft SILworX vor deren Registrierung die Echtheit der Plug-Ins</w:t>
      </w:r>
      <w:r>
        <w:t xml:space="preserve">. </w:t>
      </w:r>
      <w:r w:rsidRPr="00A36928">
        <w:t>Die Prüfung erfolgt durch Vergleiche der aktuell berechneten Hash-Codes der Plug-Ins mit den vom Hersteller der Plug-Ins bereitgestellten Sollwerten, die zuvor in Hash-Dateien gespeichert wurden</w:t>
      </w:r>
      <w:r>
        <w:t>.</w:t>
      </w:r>
    </w:p>
    <w:p w14:paraId="0CB41854" w14:textId="5E8CAD3B" w:rsidR="00A36928" w:rsidRDefault="00A36928" w:rsidP="00A36928">
      <w:pPr>
        <w:pStyle w:val="BasisText"/>
      </w:pPr>
      <w:r>
        <w:t>SILworX verwendet zwei unterschiedliche Hash-Dateien, eine für HIMA Plug-Ins und eine weitere für Anwender Plug-Ins. Die Hash-Datei für HIMA Plug-Ins enthält die Hash-Codes derjenigen Plug-Ins, die ohne Plug-In-Feature-Lizenz und ohne API-Lizenz genutzt werden können.</w:t>
      </w:r>
    </w:p>
    <w:p w14:paraId="55DE8C98" w14:textId="0008AD50" w:rsidR="00E0684E" w:rsidRDefault="00E0684E" w:rsidP="00A36928">
      <w:pPr>
        <w:pStyle w:val="BasisText"/>
      </w:pPr>
      <w:r w:rsidRPr="00E0684E">
        <w:t xml:space="preserve">SILworX verwirft beim Einlesen der Plug-In-Konfiguration aus der </w:t>
      </w:r>
      <w:r w:rsidRPr="00E0684E">
        <w:rPr>
          <w:i/>
          <w:iCs/>
        </w:rPr>
        <w:t>settings.ini</w:t>
      </w:r>
      <w:r w:rsidRPr="00E0684E">
        <w:t xml:space="preserve"> und de</w:t>
      </w:r>
      <w:r>
        <w:t>n</w:t>
      </w:r>
      <w:r w:rsidRPr="00E0684E">
        <w:t xml:space="preserve"> Hash-Dateien doppelt vo</w:t>
      </w:r>
      <w:r>
        <w:t>r</w:t>
      </w:r>
      <w:r w:rsidRPr="00E0684E">
        <w:t>kommende Plug-In-Namen und meldet diese als Fehler</w:t>
      </w:r>
      <w:r>
        <w:t>.</w:t>
      </w:r>
    </w:p>
    <w:p w14:paraId="76A6070A" w14:textId="3F0B4FC5" w:rsidR="00A36928" w:rsidRPr="006F751F" w:rsidRDefault="00CD39F9" w:rsidP="00A36928">
      <w:pPr>
        <w:pStyle w:val="BasisText"/>
        <w:rPr>
          <w:noProof/>
        </w:rPr>
      </w:pPr>
      <w:r>
        <w:rPr>
          <w:noProof/>
        </w:rPr>
        <mc:AlternateContent>
          <mc:Choice Requires="wps">
            <w:drawing>
              <wp:anchor distT="0" distB="0" distL="114300" distR="114300" simplePos="0" relativeHeight="251706880" behindDoc="0" locked="0" layoutInCell="1" allowOverlap="1" wp14:anchorId="236C8DE8" wp14:editId="4C364713">
                <wp:simplePos x="0" y="0"/>
                <wp:positionH relativeFrom="column">
                  <wp:posOffset>708660</wp:posOffset>
                </wp:positionH>
                <wp:positionV relativeFrom="paragraph">
                  <wp:posOffset>83820</wp:posOffset>
                </wp:positionV>
                <wp:extent cx="5410200" cy="447675"/>
                <wp:effectExtent l="0" t="0" r="0" b="9525"/>
                <wp:wrapNone/>
                <wp:docPr id="17" name="Freeform 155"/>
                <wp:cNvGraphicFramePr/>
                <a:graphic xmlns:a="http://schemas.openxmlformats.org/drawingml/2006/main">
                  <a:graphicData uri="http://schemas.microsoft.com/office/word/2010/wordprocessingShape">
                    <wps:wsp>
                      <wps:cNvSpPr/>
                      <wps:spPr>
                        <a:xfrm>
                          <a:off x="0" y="0"/>
                          <a:ext cx="5410200" cy="44767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BFA7F8E" id="Freeform 155" o:spid="_x0000_s1026" style="position:absolute;margin-left:55.8pt;margin-top:6.6pt;width:426pt;height:35.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Pr>
          <w:noProof/>
        </w:rPr>
        <w:drawing>
          <wp:anchor distT="0" distB="0" distL="114300" distR="114300" simplePos="0" relativeHeight="251658751" behindDoc="1" locked="0" layoutInCell="1" allowOverlap="1" wp14:anchorId="1F71A1E4" wp14:editId="6C9DE8E8">
            <wp:simplePos x="0" y="0"/>
            <wp:positionH relativeFrom="column">
              <wp:posOffset>708660</wp:posOffset>
            </wp:positionH>
            <wp:positionV relativeFrom="paragraph">
              <wp:posOffset>74295</wp:posOffset>
            </wp:positionV>
            <wp:extent cx="5410200" cy="457200"/>
            <wp:effectExtent l="0" t="0" r="0" b="0"/>
            <wp:wrapNone/>
            <wp:docPr id="1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10200" cy="457200"/>
                    </a:xfrm>
                    <a:prstGeom prst="rect">
                      <a:avLst/>
                    </a:prstGeom>
                    <a:noFill/>
                  </pic:spPr>
                </pic:pic>
              </a:graphicData>
            </a:graphic>
            <wp14:sizeRelH relativeFrom="margin">
              <wp14:pctWidth>0</wp14:pctWidth>
            </wp14:sizeRelH>
            <wp14:sizeRelV relativeFrom="margin">
              <wp14:pctHeight>0</wp14:pctHeight>
            </wp14:sizeRelV>
          </wp:anchor>
        </w:drawing>
      </w:r>
      <w:r w:rsidR="00A36928" w:rsidRPr="00A36928">
        <w:rPr>
          <w:noProof/>
          <w:szCs w:val="20"/>
        </w:rPr>
        <w:drawing>
          <wp:anchor distT="0" distB="0" distL="114300" distR="114300" simplePos="0" relativeHeight="251705856" behindDoc="0" locked="0" layoutInCell="1" allowOverlap="1" wp14:anchorId="30C178FE" wp14:editId="4E3E3CEA">
            <wp:simplePos x="0" y="0"/>
            <wp:positionH relativeFrom="page">
              <wp:posOffset>1541145</wp:posOffset>
            </wp:positionH>
            <wp:positionV relativeFrom="paragraph">
              <wp:posOffset>170815</wp:posOffset>
            </wp:positionV>
            <wp:extent cx="309600" cy="309600"/>
            <wp:effectExtent l="0" t="0" r="0" b="0"/>
            <wp:wrapNone/>
            <wp:docPr id="2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p>
    <w:p w14:paraId="07D207F3" w14:textId="47A11A31" w:rsidR="00A36928" w:rsidRPr="00A36928" w:rsidRDefault="00A36928" w:rsidP="00674A69">
      <w:pPr>
        <w:pStyle w:val="standard06bold"/>
        <w:spacing w:before="0" w:beforeAutospacing="0" w:after="120" w:afterAutospacing="0"/>
        <w:ind w:left="1985" w:right="284"/>
        <w:rPr>
          <w:sz w:val="20"/>
          <w:szCs w:val="20"/>
        </w:rPr>
      </w:pPr>
      <w:r w:rsidRPr="00A36928">
        <w:rPr>
          <w:noProof/>
          <w:sz w:val="20"/>
          <w:szCs w:val="20"/>
        </w:rPr>
        <w:t>Die Hash-Datei für HIMA Plug-Ins darf kundenseitig nicht verändert werden</w:t>
      </w:r>
      <w:r w:rsidRPr="00A36928">
        <w:rPr>
          <w:sz w:val="20"/>
          <w:szCs w:val="20"/>
        </w:rPr>
        <w:t>.</w:t>
      </w:r>
    </w:p>
    <w:p w14:paraId="1F879C18" w14:textId="77777777" w:rsidR="00A36928" w:rsidRPr="00F150CB" w:rsidRDefault="00A36928" w:rsidP="00A36928">
      <w:pPr>
        <w:suppressAutoHyphens/>
        <w:spacing w:after="120" w:line="240" w:lineRule="exact"/>
        <w:ind w:left="1134"/>
        <w:rPr>
          <w:sz w:val="20"/>
        </w:rPr>
      </w:pPr>
    </w:p>
    <w:p w14:paraId="2112D203" w14:textId="3347417E" w:rsidR="009F5D4C" w:rsidRDefault="00F32A1E" w:rsidP="009F5D4C">
      <w:pPr>
        <w:pStyle w:val="BasisText"/>
      </w:pPr>
      <w:r w:rsidRPr="00F32A1E">
        <w:t xml:space="preserve">Die Hash-Datei </w:t>
      </w:r>
      <w:r w:rsidRPr="00F32A1E">
        <w:rPr>
          <w:i/>
          <w:iCs/>
        </w:rPr>
        <w:t>customplugins.json</w:t>
      </w:r>
      <w:r w:rsidRPr="00F32A1E">
        <w:t xml:space="preserve"> enthält die Hash-Codes der Plug-Ins, für die eine Plug-In-Feature</w:t>
      </w:r>
      <w:r>
        <w:t>-</w:t>
      </w:r>
      <w:r w:rsidRPr="00F32A1E">
        <w:t>Lizenz benötigt wird. Diese Hash-Datei</w:t>
      </w:r>
      <w:r w:rsidR="00783E19" w:rsidRPr="00783E19">
        <w:t xml:space="preserve"> </w:t>
      </w:r>
      <w:r w:rsidR="00783E19" w:rsidRPr="00F32A1E">
        <w:t>muss kundenseitig angepasst werden</w:t>
      </w:r>
      <w:r w:rsidR="00783E19">
        <w:t>.</w:t>
      </w:r>
      <w:r w:rsidR="009F5D4C">
        <w:t xml:space="preserve"> Die Datei enthält für jedes Plug-In einen separaten Datenblock und ist wie folgt aufgebaut:</w:t>
      </w:r>
    </w:p>
    <w:p w14:paraId="0EDF5FD6" w14:textId="351353B3" w:rsidR="009F5D4C" w:rsidRPr="00BA1101" w:rsidRDefault="00CD39F9" w:rsidP="009F5D4C">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9952" behindDoc="0" locked="0" layoutInCell="1" allowOverlap="1" wp14:anchorId="652B8873" wp14:editId="02DDA0FB">
                <wp:simplePos x="0" y="0"/>
                <wp:positionH relativeFrom="page">
                  <wp:posOffset>1428750</wp:posOffset>
                </wp:positionH>
                <wp:positionV relativeFrom="paragraph">
                  <wp:posOffset>71120</wp:posOffset>
                </wp:positionV>
                <wp:extent cx="5381625" cy="2400300"/>
                <wp:effectExtent l="0" t="0" r="9525" b="0"/>
                <wp:wrapNone/>
                <wp:docPr id="11" name="Freeform 222"/>
                <wp:cNvGraphicFramePr/>
                <a:graphic xmlns:a="http://schemas.openxmlformats.org/drawingml/2006/main">
                  <a:graphicData uri="http://schemas.microsoft.com/office/word/2010/wordprocessingShape">
                    <wps:wsp>
                      <wps:cNvSpPr/>
                      <wps:spPr>
                        <a:xfrm>
                          <a:off x="0" y="0"/>
                          <a:ext cx="5381625" cy="24003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CA4CCA4" id="Freeform 222" o:spid="_x0000_s1026" style="position:absolute;margin-left:112.5pt;margin-top:5.6pt;width:423.75pt;height:189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8928" behindDoc="1" locked="0" layoutInCell="1" allowOverlap="1" wp14:anchorId="4FE78B8D" wp14:editId="4553122F">
            <wp:simplePos x="0" y="0"/>
            <wp:positionH relativeFrom="page">
              <wp:posOffset>1419225</wp:posOffset>
            </wp:positionH>
            <wp:positionV relativeFrom="paragraph">
              <wp:posOffset>71120</wp:posOffset>
            </wp:positionV>
            <wp:extent cx="5391150" cy="2400300"/>
            <wp:effectExtent l="0" t="0" r="0" b="0"/>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2400300"/>
                    </a:xfrm>
                    <a:prstGeom prst="rect">
                      <a:avLst/>
                    </a:prstGeom>
                    <a:noFill/>
                  </pic:spPr>
                </pic:pic>
              </a:graphicData>
            </a:graphic>
            <wp14:sizeRelH relativeFrom="margin">
              <wp14:pctWidth>0</wp14:pctWidth>
            </wp14:sizeRelH>
            <wp14:sizeRelV relativeFrom="margin">
              <wp14:pctHeight>0</wp14:pctHeight>
            </wp14:sizeRelV>
          </wp:anchor>
        </w:drawing>
      </w:r>
    </w:p>
    <w:p w14:paraId="2A6C3EEE" w14:textId="7B55760B" w:rsidR="009F5D4C" w:rsidRPr="00AF092A" w:rsidRDefault="009F5D4C" w:rsidP="00674A69">
      <w:pPr>
        <w:spacing w:after="120"/>
        <w:ind w:left="1418" w:right="284"/>
        <w:rPr>
          <w:rFonts w:ascii="JetBrains Mono" w:hAnsi="JetBrains Mono" w:cs="Arial"/>
          <w:color w:val="000000"/>
          <w:sz w:val="16"/>
          <w:szCs w:val="16"/>
        </w:rPr>
      </w:pP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"plugins":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"plugin_name": "</w:t>
      </w:r>
      <w:r w:rsidR="00AF092A" w:rsidRPr="00AF092A">
        <w:rPr>
          <w:rFonts w:ascii="JetBrains Mono" w:hAnsi="JetBrains Mono" w:cs="Arial"/>
          <w:color w:val="000000"/>
          <w:sz w:val="16"/>
          <w:szCs w:val="16"/>
        </w:rPr>
        <w:t xml:space="preserve">Plug-In Name </w:t>
      </w:r>
      <w:r w:rsidR="00AF092A">
        <w:rPr>
          <w:rFonts w:ascii="JetBrains Mono" w:hAnsi="JetBrains Mono" w:cs="Arial"/>
          <w:color w:val="000000"/>
          <w:sz w:val="16"/>
          <w:szCs w:val="16"/>
        </w:rPr>
        <w:t xml:space="preserve">gemäß </w:t>
      </w:r>
      <w:r w:rsidRPr="00AF092A">
        <w:rPr>
          <w:rFonts w:ascii="JetBrains Mono" w:hAnsi="JetBrains Mono" w:cs="Arial"/>
          <w:color w:val="000000"/>
          <w:sz w:val="16"/>
          <w:szCs w:val="16"/>
        </w:rPr>
        <w:t>Meta-Daten des Plug-Ins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"plugin_path": "Absoluter Pfad auf das Plug-In 1",</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"plugin_hash": "Hash-Code nach SHA-256 Plug-In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"plugin_name": "</w:t>
      </w:r>
      <w:r w:rsidR="00AF092A" w:rsidRPr="00AF092A">
        <w:t xml:space="preserve"> </w:t>
      </w:r>
      <w:r w:rsidR="00AF092A" w:rsidRPr="00AF092A">
        <w:rPr>
          <w:rFonts w:ascii="JetBrains Mono" w:hAnsi="JetBrains Mono" w:cs="Arial"/>
          <w:color w:val="000000"/>
          <w:sz w:val="16"/>
          <w:szCs w:val="16"/>
        </w:rPr>
        <w:t xml:space="preserve">Plug-In Name gemäß Meta-Daten des Plug-Ins </w:t>
      </w:r>
      <w:r w:rsidR="00AF092A">
        <w:rPr>
          <w:rFonts w:ascii="JetBrains Mono" w:hAnsi="JetBrains Mono" w:cs="Arial"/>
          <w:color w:val="000000"/>
          <w:sz w:val="16"/>
          <w:szCs w:val="16"/>
        </w:rPr>
        <w:t>2</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"plugin_path": "Absoluter Pfad auf das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"plugin_hash": "Hash-Code nach SHA-256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Pr="00AF092A">
        <w:rPr>
          <w:rFonts w:ascii="JetBrains Mono" w:hAnsi="JetBrains Mono" w:cs="Arial"/>
          <w:color w:val="000000"/>
          <w:sz w:val="16"/>
          <w:szCs w:val="16"/>
        </w:rPr>
        <w:br/>
        <w:t>}</w:t>
      </w:r>
    </w:p>
    <w:p w14:paraId="15B6EE0E" w14:textId="77777777" w:rsidR="009F5D4C" w:rsidRPr="009F5D4C" w:rsidRDefault="009F5D4C" w:rsidP="009F5D4C">
      <w:pPr>
        <w:pStyle w:val="BasisText"/>
        <w:rPr>
          <w:rFonts w:cs="Arial"/>
          <w:color w:val="000000"/>
          <w:szCs w:val="20"/>
        </w:rPr>
      </w:pPr>
    </w:p>
    <w:p w14:paraId="3B30E763" w14:textId="1D05804E" w:rsidR="00AF092A" w:rsidRPr="00067E5A" w:rsidRDefault="00AF092A" w:rsidP="00AF092A">
      <w:pPr>
        <w:pStyle w:val="2mitNr"/>
      </w:pPr>
      <w:bookmarkStart w:id="11" w:name="OLE_LINK1"/>
      <w:bookmarkStart w:id="12" w:name="_Toc139622435"/>
      <w:r>
        <w:lastRenderedPageBreak/>
        <w:t>«customplugins.json»</w:t>
      </w:r>
      <w:bookmarkEnd w:id="11"/>
      <w:r>
        <w:t xml:space="preserve"> vervollständigen</w:t>
      </w:r>
      <w:bookmarkEnd w:id="12"/>
    </w:p>
    <w:p w14:paraId="5E29951C" w14:textId="145705BD" w:rsidR="00AF092A" w:rsidRDefault="00AF092A" w:rsidP="00AF092A">
      <w:pPr>
        <w:pStyle w:val="BasisText"/>
      </w:pPr>
      <w:r>
        <w:t xml:space="preserve">Zum Konfigurieren der Plug-Ins müssen Sie die nachfolgenden Einträge in der Datei </w:t>
      </w:r>
      <w:r w:rsidRPr="00AF092A">
        <w:rPr>
          <w:rStyle w:val="reference"/>
          <w:i/>
          <w:iCs/>
        </w:rPr>
        <w:t>customplugins.json</w:t>
      </w:r>
      <w:r>
        <w:t xml:space="preserve"> ergänzen.</w:t>
      </w:r>
    </w:p>
    <w:p w14:paraId="04D4CF22" w14:textId="3DD32B1F" w:rsidR="00A36928" w:rsidRPr="00976ED3" w:rsidRDefault="00A36928" w:rsidP="00A36928">
      <w:pPr>
        <w:pStyle w:val="uList1"/>
        <w:tabs>
          <w:tab w:val="clear" w:pos="2552"/>
          <w:tab w:val="num" w:pos="1701"/>
        </w:tabs>
        <w:ind w:left="1701" w:hanging="283"/>
        <w:rPr>
          <w:noProof/>
        </w:rPr>
      </w:pPr>
      <w:r w:rsidRPr="00C50300">
        <w:rPr>
          <w:noProof/>
        </w:rPr>
        <w:t xml:space="preserve">Öffnen Sie die Datei </w:t>
      </w:r>
      <w:r w:rsidR="00783E19" w:rsidRPr="00783E19">
        <w:rPr>
          <w:i/>
          <w:iCs/>
          <w:noProof/>
        </w:rPr>
        <w:t>customplugins.json</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w:t>
      </w:r>
      <w:r w:rsidR="00783E19">
        <w:rPr>
          <w:noProof/>
        </w:rPr>
        <w:t>plugins</w:t>
      </w:r>
      <w:r w:rsidRPr="00C50300">
        <w:rPr>
          <w:noProof/>
        </w:rPr>
        <w:t>\, z. B. C:\ProgramData\SILworX_v1</w:t>
      </w:r>
      <w:r>
        <w:rPr>
          <w:noProof/>
        </w:rPr>
        <w:t>4</w:t>
      </w:r>
      <w:r w:rsidRPr="00C50300">
        <w:rPr>
          <w:noProof/>
        </w:rPr>
        <w:t>.</w:t>
      </w:r>
      <w:r>
        <w:rPr>
          <w:noProof/>
        </w:rPr>
        <w:t>0</w:t>
      </w:r>
      <w:r w:rsidRPr="00C50300">
        <w:rPr>
          <w:noProof/>
        </w:rPr>
        <w:t>.0</w:t>
      </w:r>
      <w:r>
        <w:rPr>
          <w:noProof/>
        </w:rPr>
        <w:t xml:space="preserve"> R2855</w:t>
      </w:r>
      <w:r w:rsidRPr="00C50300">
        <w:rPr>
          <w:noProof/>
        </w:rPr>
        <w:t>\</w:t>
      </w:r>
      <w:r w:rsidR="00783E19">
        <w:rPr>
          <w:noProof/>
        </w:rPr>
        <w:t>plugins</w:t>
      </w:r>
      <w:r w:rsidRPr="00C50300">
        <w:rPr>
          <w:noProof/>
        </w:rPr>
        <w:t>\</w:t>
      </w:r>
      <w:r w:rsidR="00783E19">
        <w:rPr>
          <w:noProof/>
        </w:rPr>
        <w:t>customplugins.json</w:t>
      </w:r>
      <w:r w:rsidRPr="00C50300">
        <w:rPr>
          <w:noProof/>
        </w:rPr>
        <w:t>, mit einem Texteditor.</w:t>
      </w:r>
    </w:p>
    <w:p w14:paraId="731AF589" w14:textId="0F515309" w:rsidR="00A36928" w:rsidRDefault="00783E19" w:rsidP="00A36928">
      <w:pPr>
        <w:pStyle w:val="uList1"/>
        <w:tabs>
          <w:tab w:val="clear" w:pos="2552"/>
          <w:tab w:val="num" w:pos="1701"/>
        </w:tabs>
        <w:ind w:left="1701" w:hanging="283"/>
        <w:rPr>
          <w:noProof/>
        </w:rPr>
      </w:pPr>
      <w:r>
        <w:t>Die Hash-Datei enthält für jedes Plug-In einen separaten Datenblock</w:t>
      </w:r>
      <w:r w:rsidR="00E0684E">
        <w:t xml:space="preserve">, bestehend aus </w:t>
      </w:r>
      <w:r w:rsidR="003B4B5E">
        <w:t xml:space="preserve">einer </w:t>
      </w:r>
      <w:r w:rsidR="005F7F16">
        <w:t>in geschweiften Klammern eingeschlossene</w:t>
      </w:r>
      <w:r w:rsidR="00F34FCE">
        <w:t>n</w:t>
      </w:r>
      <w:r w:rsidR="005F7F16">
        <w:t xml:space="preserve"> </w:t>
      </w:r>
      <w:r w:rsidR="00F34FCE">
        <w:t xml:space="preserve">Liste von </w:t>
      </w:r>
      <w:r w:rsidR="00E0684E">
        <w:t>Schlüssel</w:t>
      </w:r>
      <w:r w:rsidR="005F7F16">
        <w:t xml:space="preserve"> </w:t>
      </w:r>
      <w:r w:rsidR="00E0684E">
        <w:t>:</w:t>
      </w:r>
      <w:r w:rsidR="005F7F16">
        <w:t xml:space="preserve"> </w:t>
      </w:r>
      <w:r w:rsidR="00E0684E">
        <w:t>Werte-Paar</w:t>
      </w:r>
      <w:r w:rsidR="005F7F16">
        <w:t>e</w:t>
      </w:r>
      <w:r w:rsidR="00F34FCE">
        <w:t>n</w:t>
      </w:r>
      <w:r w:rsidR="00E0684E">
        <w:t>:</w:t>
      </w:r>
      <w:r>
        <w:br/>
      </w:r>
      <w:r w:rsidRPr="00F34FCE">
        <w:rPr>
          <w:color w:val="0000FF"/>
        </w:rPr>
        <w:t>{</w:t>
      </w:r>
      <w:r w:rsidRPr="00F34FCE">
        <w:rPr>
          <w:color w:val="0000FF"/>
        </w:rPr>
        <w:br/>
      </w:r>
      <w:r w:rsidRPr="00F34FCE">
        <w:rPr>
          <w:color w:val="0000FF"/>
        </w:rPr>
        <w:tab/>
        <w:t>“plugin_name“: “</w:t>
      </w:r>
      <w:r w:rsidR="006F2AFD">
        <w:rPr>
          <w:color w:val="0000FF"/>
        </w:rPr>
        <w:t xml:space="preserve">Plug-In Name gemäß </w:t>
      </w:r>
      <w:r w:rsidRPr="00F34FCE">
        <w:rPr>
          <w:color w:val="0000FF"/>
        </w:rPr>
        <w:t>den Meta-Daten des Plug-Ins“</w:t>
      </w:r>
      <w:r w:rsidR="005F7F16" w:rsidRPr="00F34FCE">
        <w:rPr>
          <w:color w:val="0000FF"/>
        </w:rPr>
        <w:t>,</w:t>
      </w:r>
      <w:r w:rsidRPr="00F34FCE">
        <w:rPr>
          <w:color w:val="0000FF"/>
        </w:rPr>
        <w:br/>
      </w:r>
      <w:r w:rsidRPr="00F34FCE">
        <w:rPr>
          <w:color w:val="0000FF"/>
        </w:rPr>
        <w:tab/>
        <w:t>“plugin_path“: “Absoluter Pfad auf das Plug-In“</w:t>
      </w:r>
      <w:r w:rsidR="005F7F16" w:rsidRPr="00F34FCE">
        <w:rPr>
          <w:color w:val="0000FF"/>
        </w:rPr>
        <w:t>,</w:t>
      </w:r>
      <w:r w:rsidRPr="00F34FCE">
        <w:rPr>
          <w:color w:val="0000FF"/>
        </w:rPr>
        <w:br/>
      </w:r>
      <w:r w:rsidRPr="00F34FCE">
        <w:rPr>
          <w:color w:val="0000FF"/>
        </w:rPr>
        <w:tab/>
        <w:t>“plugin_hash“: “Hash-Code nach SHA-256“</w:t>
      </w:r>
      <w:r w:rsidRPr="00F34FCE">
        <w:rPr>
          <w:color w:val="0000FF"/>
        </w:rPr>
        <w:br/>
      </w:r>
      <w:r w:rsidR="00E0684E" w:rsidRPr="00F34FCE">
        <w:rPr>
          <w:color w:val="0000FF"/>
        </w:rPr>
        <w:t>}</w:t>
      </w:r>
      <w:r w:rsidRPr="00F34FCE">
        <w:rPr>
          <w:color w:val="0000FF"/>
        </w:rPr>
        <w:br/>
      </w:r>
      <w:r w:rsidR="00E0684E">
        <w:t xml:space="preserve">Ergänzen </w:t>
      </w:r>
      <w:r w:rsidR="00A36928">
        <w:t xml:space="preserve">Sie in der Datei </w:t>
      </w:r>
      <w:r w:rsidR="00E0684E" w:rsidRPr="00E0684E">
        <w:rPr>
          <w:rStyle w:val="reference"/>
          <w:i/>
          <w:iCs/>
        </w:rPr>
        <w:t>customplugins.json</w:t>
      </w:r>
      <w:r w:rsidR="00A36928">
        <w:t xml:space="preserve"> </w:t>
      </w:r>
      <w:r w:rsidR="00E0684E">
        <w:t xml:space="preserve">diesen Datenblock mit den für das Plug-In passenden Werten. </w:t>
      </w:r>
      <w:r w:rsidR="00A36928">
        <w:t xml:space="preserve">Existiert dieser </w:t>
      </w:r>
      <w:r w:rsidR="00E0684E">
        <w:t xml:space="preserve">Datenblock </w:t>
      </w:r>
      <w:r w:rsidR="00A36928">
        <w:t>nicht, fügen Sie</w:t>
      </w:r>
      <w:r w:rsidR="005F7F16">
        <w:t xml:space="preserve"> </w:t>
      </w:r>
      <w:r w:rsidR="00311C77">
        <w:t xml:space="preserve">ihn </w:t>
      </w:r>
      <w:r w:rsidR="005F7F16">
        <w:t>nach der öffnenden eckigen Klammer ein</w:t>
      </w:r>
      <w:r w:rsidR="00A36928">
        <w:t>.</w:t>
      </w:r>
      <w:r w:rsidR="005F7F16">
        <w:t xml:space="preserve"> Beachten Sie, dass die Zeichenketten in doppelt geraden Anführungszeichen </w:t>
      </w:r>
      <w:r w:rsidR="005F7F16" w:rsidRPr="005F7F16">
        <w:t>"</w:t>
      </w:r>
      <w:r w:rsidR="005F7F16">
        <w:t xml:space="preserve"> gesetzt werden müssen.</w:t>
      </w:r>
    </w:p>
    <w:p w14:paraId="1BEB85B9" w14:textId="1B798084" w:rsidR="008E5372" w:rsidRPr="006F751F" w:rsidRDefault="00E96393" w:rsidP="008E5372">
      <w:pPr>
        <w:pStyle w:val="BasisText"/>
        <w:rPr>
          <w:noProof/>
        </w:rPr>
      </w:pPr>
      <w:r>
        <w:rPr>
          <w:noProof/>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63F5B8D9" w:rsidR="008E5372" w:rsidRPr="00C02A67" w:rsidRDefault="008E5372" w:rsidP="008E5372">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96393">
        <w:rPr>
          <w:b/>
          <w:bCs/>
          <w:sz w:val="20"/>
          <w:szCs w:val="20"/>
        </w:rPr>
        <w:t xml:space="preserve">Rückstriche \ in </w:t>
      </w:r>
      <w:r w:rsidR="00C02A67" w:rsidRPr="00C02A67">
        <w:rPr>
          <w:b/>
          <w:bCs/>
          <w:sz w:val="20"/>
          <w:szCs w:val="20"/>
        </w:rPr>
        <w:t>JSON-</w:t>
      </w:r>
      <w:r w:rsidR="00E96393">
        <w:rPr>
          <w:b/>
          <w:bCs/>
          <w:sz w:val="20"/>
          <w:szCs w:val="20"/>
        </w:rPr>
        <w:t>Zeichenketten</w:t>
      </w:r>
    </w:p>
    <w:p w14:paraId="0308BC95" w14:textId="5250ECFB" w:rsidR="008E5372" w:rsidRPr="00143310" w:rsidRDefault="00E96393" w:rsidP="008E5372">
      <w:pPr>
        <w:spacing w:after="120" w:line="240" w:lineRule="auto"/>
        <w:ind w:left="1985" w:right="284"/>
        <w:rPr>
          <w:rFonts w:cs="Arial"/>
          <w:sz w:val="20"/>
          <w:szCs w:val="20"/>
        </w:rPr>
      </w:pPr>
      <w:r>
        <w:rPr>
          <w:rFonts w:cs="Arial"/>
          <w:sz w:val="20"/>
          <w:szCs w:val="20"/>
        </w:rPr>
        <w:t>Entsprechend der JSON-Formatdefinition wird d</w:t>
      </w:r>
      <w:r w:rsidR="00C02A67">
        <w:rPr>
          <w:rFonts w:cs="Arial"/>
          <w:sz w:val="20"/>
          <w:szCs w:val="20"/>
        </w:rPr>
        <w:t xml:space="preserve">er Rückstrich \ </w:t>
      </w:r>
      <w:r>
        <w:rPr>
          <w:rFonts w:cs="Arial"/>
          <w:sz w:val="20"/>
          <w:szCs w:val="20"/>
        </w:rPr>
        <w:t xml:space="preserve">in </w:t>
      </w:r>
      <w:r w:rsidR="00C02A67">
        <w:rPr>
          <w:rFonts w:cs="Arial"/>
          <w:sz w:val="20"/>
          <w:szCs w:val="20"/>
        </w:rPr>
        <w:t xml:space="preserve">JSON-Zeichenketten </w:t>
      </w:r>
      <w:r>
        <w:rPr>
          <w:rFonts w:cs="Arial"/>
          <w:sz w:val="20"/>
          <w:szCs w:val="20"/>
        </w:rPr>
        <w:t>als Maskierungs</w:t>
      </w:r>
      <w:r w:rsidR="00C02A67">
        <w:rPr>
          <w:rFonts w:cs="Arial"/>
          <w:sz w:val="20"/>
          <w:szCs w:val="20"/>
        </w:rPr>
        <w:t>zeichen</w:t>
      </w:r>
      <w:r>
        <w:rPr>
          <w:rFonts w:cs="Arial"/>
          <w:sz w:val="20"/>
          <w:szCs w:val="20"/>
        </w:rPr>
        <w:t xml:space="preserve"> zur Einleitung von </w:t>
      </w:r>
      <w:r w:rsidR="00C02A67">
        <w:rPr>
          <w:rFonts w:cs="Arial"/>
          <w:sz w:val="20"/>
          <w:szCs w:val="20"/>
        </w:rPr>
        <w:t xml:space="preserve">Escape-Sequenzen </w:t>
      </w:r>
      <w:r>
        <w:rPr>
          <w:rFonts w:cs="Arial"/>
          <w:sz w:val="20"/>
          <w:szCs w:val="20"/>
        </w:rPr>
        <w:t>verwendet</w:t>
      </w:r>
      <w:r w:rsidR="00C02A67">
        <w:rPr>
          <w:rFonts w:cs="Arial"/>
          <w:sz w:val="20"/>
          <w:szCs w:val="20"/>
        </w:rPr>
        <w:t xml:space="preserve">. Daher müssen </w:t>
      </w:r>
      <w:r w:rsidR="00C15642">
        <w:rPr>
          <w:rFonts w:cs="Arial"/>
          <w:sz w:val="20"/>
          <w:szCs w:val="20"/>
        </w:rPr>
        <w:t xml:space="preserve">die </w:t>
      </w:r>
      <w:r w:rsidR="00C02A67">
        <w:rPr>
          <w:rFonts w:cs="Arial"/>
          <w:sz w:val="20"/>
          <w:szCs w:val="20"/>
        </w:rPr>
        <w:t xml:space="preserve">Rückstriche </w:t>
      </w:r>
      <w:r w:rsidR="00C15642">
        <w:rPr>
          <w:rFonts w:cs="Arial"/>
          <w:sz w:val="20"/>
          <w:szCs w:val="20"/>
        </w:rPr>
        <w:t xml:space="preserve">in Pfadangaben </w:t>
      </w:r>
      <w:r w:rsidR="00C02A67">
        <w:rPr>
          <w:rFonts w:cs="Arial"/>
          <w:sz w:val="20"/>
          <w:szCs w:val="20"/>
        </w:rPr>
        <w:t xml:space="preserve">entweder </w:t>
      </w:r>
      <w:r>
        <w:rPr>
          <w:rFonts w:cs="Arial"/>
          <w:sz w:val="20"/>
          <w:szCs w:val="20"/>
        </w:rPr>
        <w:t xml:space="preserve">durch </w:t>
      </w:r>
      <w:r w:rsidR="00C02A67" w:rsidRPr="00C02A67">
        <w:rPr>
          <w:rFonts w:cs="Arial"/>
          <w:sz w:val="20"/>
          <w:szCs w:val="20"/>
        </w:rPr>
        <w:t xml:space="preserve">doppelte Rückstriche \\ </w:t>
      </w:r>
      <w:r w:rsidR="00C02A67">
        <w:rPr>
          <w:rFonts w:cs="Arial"/>
          <w:sz w:val="20"/>
          <w:szCs w:val="20"/>
        </w:rPr>
        <w:t xml:space="preserve">oder durch </w:t>
      </w:r>
      <w:r w:rsidR="00C02A67" w:rsidRPr="00C02A67">
        <w:rPr>
          <w:rFonts w:cs="Arial"/>
          <w:sz w:val="20"/>
          <w:szCs w:val="20"/>
        </w:rPr>
        <w:t xml:space="preserve">Schrägstriche / </w:t>
      </w:r>
      <w:r w:rsidR="00C02A67">
        <w:rPr>
          <w:rFonts w:cs="Arial"/>
          <w:sz w:val="20"/>
          <w:szCs w:val="20"/>
        </w:rPr>
        <w:t>ersetzt werden.</w:t>
      </w:r>
    </w:p>
    <w:p w14:paraId="01376046" w14:textId="77777777" w:rsidR="008E5372" w:rsidRPr="00143310" w:rsidRDefault="008E5372" w:rsidP="008E5372">
      <w:pPr>
        <w:suppressAutoHyphens/>
        <w:spacing w:after="120" w:line="240" w:lineRule="exact"/>
        <w:ind w:left="1134"/>
        <w:rPr>
          <w:sz w:val="20"/>
        </w:rPr>
      </w:pPr>
    </w:p>
    <w:p w14:paraId="30F5C8D8" w14:textId="77777777" w:rsidR="00C02A67" w:rsidRDefault="00C02A67" w:rsidP="00A36928">
      <w:pPr>
        <w:pStyle w:val="BasisText"/>
        <w:rPr>
          <w:b/>
          <w:bCs/>
          <w:noProof/>
          <w:sz w:val="24"/>
        </w:rPr>
      </w:pPr>
    </w:p>
    <w:p w14:paraId="2BEF110A" w14:textId="631ED59D" w:rsidR="00A36928" w:rsidRPr="00BA1101" w:rsidRDefault="00A36928" w:rsidP="00A36928">
      <w:pPr>
        <w:pStyle w:val="BasisText"/>
        <w:rPr>
          <w:b/>
          <w:bCs/>
          <w:noProof/>
          <w:sz w:val="24"/>
        </w:rPr>
      </w:pPr>
      <w:r w:rsidRPr="00BA1101">
        <w:rPr>
          <w:b/>
          <w:bCs/>
          <w:noProof/>
          <w:sz w:val="24"/>
        </w:rPr>
        <w:t xml:space="preserve">Beispiel für die </w:t>
      </w:r>
      <w:r w:rsidR="00311C77" w:rsidRPr="00311C77">
        <w:rPr>
          <w:b/>
          <w:bCs/>
          <w:noProof/>
          <w:sz w:val="24"/>
        </w:rPr>
        <w:t>«customplugins.json»</w:t>
      </w:r>
    </w:p>
    <w:p w14:paraId="0D6D80A1" w14:textId="1A90DD41" w:rsidR="00A36928" w:rsidRPr="00BA1101" w:rsidRDefault="00CD39F9" w:rsidP="00A36928">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2784" behindDoc="0" locked="0" layoutInCell="1" allowOverlap="1" wp14:anchorId="4151EE04" wp14:editId="46EFB7E7">
                <wp:simplePos x="0" y="0"/>
                <wp:positionH relativeFrom="page">
                  <wp:posOffset>1428750</wp:posOffset>
                </wp:positionH>
                <wp:positionV relativeFrom="paragraph">
                  <wp:posOffset>76835</wp:posOffset>
                </wp:positionV>
                <wp:extent cx="5381625" cy="1781175"/>
                <wp:effectExtent l="0" t="0" r="9525" b="9525"/>
                <wp:wrapNone/>
                <wp:docPr id="7" name="Freeform 222"/>
                <wp:cNvGraphicFramePr/>
                <a:graphic xmlns:a="http://schemas.openxmlformats.org/drawingml/2006/main">
                  <a:graphicData uri="http://schemas.microsoft.com/office/word/2010/wordprocessingShape">
                    <wps:wsp>
                      <wps:cNvSpPr/>
                      <wps:spPr>
                        <a:xfrm>
                          <a:off x="0" y="0"/>
                          <a:ext cx="5381625" cy="178117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B990173" id="Freeform 222" o:spid="_x0000_s1026" style="position:absolute;margin-left:112.5pt;margin-top:6.05pt;width:423.75pt;height:140.2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1760" behindDoc="1" locked="0" layoutInCell="1" allowOverlap="1" wp14:anchorId="067827B5" wp14:editId="0D1792DF">
            <wp:simplePos x="0" y="0"/>
            <wp:positionH relativeFrom="page">
              <wp:posOffset>1419225</wp:posOffset>
            </wp:positionH>
            <wp:positionV relativeFrom="paragraph">
              <wp:posOffset>86360</wp:posOffset>
            </wp:positionV>
            <wp:extent cx="5391150" cy="1771650"/>
            <wp:effectExtent l="0" t="0" r="0" b="0"/>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771650"/>
                    </a:xfrm>
                    <a:prstGeom prst="rect">
                      <a:avLst/>
                    </a:prstGeom>
                    <a:noFill/>
                  </pic:spPr>
                </pic:pic>
              </a:graphicData>
            </a:graphic>
            <wp14:sizeRelH relativeFrom="margin">
              <wp14:pctWidth>0</wp14:pctWidth>
            </wp14:sizeRelH>
            <wp14:sizeRelV relativeFrom="margin">
              <wp14:pctHeight>0</wp14:pctHeight>
            </wp14:sizeRelV>
          </wp:anchor>
        </w:drawing>
      </w:r>
    </w:p>
    <w:p w14:paraId="54ED3368" w14:textId="76E10E84" w:rsidR="00A36928" w:rsidRPr="006E39D5" w:rsidRDefault="00F34FCE" w:rsidP="00674A69">
      <w:pPr>
        <w:spacing w:after="120"/>
        <w:ind w:left="1418" w:right="284"/>
        <w:rPr>
          <w:rFonts w:ascii="JetBrains Mono" w:hAnsi="JetBrains Mono" w:cs="Arial"/>
          <w:color w:val="000000"/>
          <w:sz w:val="16"/>
          <w:szCs w:val="16"/>
          <w:lang w:val="en-US"/>
        </w:rPr>
      </w:pPr>
      <w:r w:rsidRPr="006E39D5">
        <w:rPr>
          <w:rFonts w:ascii="JetBrains Mono" w:hAnsi="JetBrains Mono" w:cs="Arial"/>
          <w:color w:val="000000"/>
          <w:sz w:val="16"/>
          <w:szCs w:val="16"/>
          <w:lang w:val="en-US"/>
        </w:rPr>
        <w:t>{</w:t>
      </w:r>
      <w:r w:rsidRPr="006E39D5">
        <w:rPr>
          <w:rFonts w:ascii="JetBrains Mono" w:hAnsi="JetBrains Mono" w:cs="Arial"/>
          <w:color w:val="000000"/>
          <w:sz w:val="16"/>
          <w:szCs w:val="16"/>
          <w:lang w:val="en-US"/>
        </w:rPr>
        <w:br/>
        <w:t xml:space="preserve">  "plugins": [</w:t>
      </w:r>
      <w:r w:rsidRPr="006E39D5">
        <w:rPr>
          <w:rFonts w:ascii="JetBrains Mono" w:hAnsi="JetBrains Mono" w:cs="Arial"/>
          <w:color w:val="000000"/>
          <w:sz w:val="16"/>
          <w:szCs w:val="16"/>
          <w:lang w:val="en-US"/>
        </w:rPr>
        <w:br/>
        <w:t xml:space="preserve">    {</w:t>
      </w:r>
      <w:r w:rsidRPr="006E39D5">
        <w:rPr>
          <w:rFonts w:ascii="JetBrains Mono" w:hAnsi="JetBrains Mono" w:cs="Arial"/>
          <w:color w:val="000000"/>
          <w:sz w:val="16"/>
          <w:szCs w:val="16"/>
          <w:lang w:val="en-US"/>
        </w:rPr>
        <w:br/>
        <w:t xml:space="preserve">      "plugin_name": "asset_inventory",</w:t>
      </w:r>
      <w:r w:rsidRPr="006E39D5">
        <w:rPr>
          <w:rFonts w:ascii="JetBrains Mono" w:hAnsi="JetBrains Mono" w:cs="Arial"/>
          <w:color w:val="000000"/>
          <w:sz w:val="16"/>
          <w:szCs w:val="16"/>
          <w:lang w:val="en-US"/>
        </w:rPr>
        <w:br/>
        <w:t xml:space="preserve">      "plugin_path": "C:/Plugins/Asset_Inventory.exe",</w:t>
      </w:r>
      <w:r w:rsidRPr="006E39D5">
        <w:rPr>
          <w:rFonts w:ascii="JetBrains Mono" w:hAnsi="JetBrains Mono" w:cs="Arial"/>
          <w:color w:val="000000"/>
          <w:sz w:val="16"/>
          <w:szCs w:val="16"/>
          <w:lang w:val="en-US"/>
        </w:rPr>
        <w:br/>
        <w:t xml:space="preserve">      "plugin_hash": </w:t>
      </w:r>
      <w:r w:rsidRPr="003568A5">
        <w:rPr>
          <w:rFonts w:ascii="JetBrains Mono" w:hAnsi="JetBrains Mono" w:cs="Arial"/>
          <w:color w:val="000000"/>
          <w:sz w:val="16"/>
          <w:szCs w:val="16"/>
          <w:lang w:val="en-US"/>
        </w:rPr>
        <w:t>"</w:t>
      </w:r>
      <w:r w:rsidR="00DA34AD" w:rsidRPr="00DA34AD">
        <w:rPr>
          <w:rFonts w:ascii="JetBrains Mono" w:hAnsi="JetBrains Mono" w:cs="Arial"/>
          <w:color w:val="000000"/>
          <w:sz w:val="16"/>
          <w:szCs w:val="16"/>
          <w:lang w:val="en-US"/>
        </w:rPr>
        <w:t>C6D68C64CAE01490E1AE102F4DA12AA19C705FA85FC44C89082C03104FDCFE20</w:t>
      </w:r>
      <w:r w:rsidRPr="003568A5">
        <w:rPr>
          <w:rFonts w:ascii="JetBrains Mono" w:hAnsi="JetBrains Mono" w:cs="Arial"/>
          <w:color w:val="000000"/>
          <w:sz w:val="16"/>
          <w:szCs w:val="16"/>
          <w:lang w:val="en-US"/>
        </w:rPr>
        <w:t>"</w:t>
      </w:r>
      <w:r w:rsidRPr="006E39D5">
        <w:rPr>
          <w:rFonts w:ascii="JetBrains Mono" w:hAnsi="JetBrains Mono" w:cs="Arial"/>
          <w:color w:val="000000"/>
          <w:sz w:val="16"/>
          <w:szCs w:val="16"/>
          <w:lang w:val="en-US"/>
        </w:rPr>
        <w:br/>
        <w:t xml:space="preserve">    }</w:t>
      </w:r>
      <w:r w:rsidRPr="006E39D5">
        <w:rPr>
          <w:rFonts w:ascii="JetBrains Mono" w:hAnsi="JetBrains Mono" w:cs="Arial"/>
          <w:color w:val="000000"/>
          <w:sz w:val="16"/>
          <w:szCs w:val="16"/>
          <w:lang w:val="en-US"/>
        </w:rPr>
        <w:br/>
        <w:t xml:space="preserve">  ]</w:t>
      </w:r>
      <w:r w:rsidRPr="006E39D5">
        <w:rPr>
          <w:rFonts w:ascii="JetBrains Mono" w:hAnsi="JetBrains Mono" w:cs="Arial"/>
          <w:color w:val="000000"/>
          <w:sz w:val="16"/>
          <w:szCs w:val="16"/>
          <w:lang w:val="en-US"/>
        </w:rPr>
        <w:br/>
        <w:t>}</w:t>
      </w:r>
    </w:p>
    <w:p w14:paraId="2AD9F426" w14:textId="77777777" w:rsidR="00A36928" w:rsidRPr="00261821" w:rsidRDefault="00A36928" w:rsidP="00A36928">
      <w:pPr>
        <w:pStyle w:val="BasisText"/>
        <w:rPr>
          <w:rFonts w:cs="Arial"/>
          <w:color w:val="000000"/>
          <w:szCs w:val="20"/>
          <w:lang w:val="en-US"/>
        </w:rPr>
      </w:pPr>
    </w:p>
    <w:p w14:paraId="7E762AB0" w14:textId="2A672BDE" w:rsidR="00B83EC5" w:rsidRPr="00F36FBD" w:rsidRDefault="00B83EC5" w:rsidP="00B83EC5">
      <w:pPr>
        <w:pStyle w:val="1mitNr"/>
      </w:pPr>
      <w:bookmarkStart w:id="13" w:name="_Toc139622436"/>
      <w:r>
        <w:lastRenderedPageBreak/>
        <w:t xml:space="preserve">Funktionsweise des </w:t>
      </w:r>
      <w:r w:rsidRPr="00FE4188">
        <w:t xml:space="preserve">Plug-Ins </w:t>
      </w:r>
      <w:r w:rsidR="0086273C" w:rsidRPr="0086273C">
        <w:t>«</w:t>
      </w:r>
      <w:r w:rsidR="00C9061A">
        <w:t>A</w:t>
      </w:r>
      <w:r w:rsidR="0086273C">
        <w:t>sset_</w:t>
      </w:r>
      <w:r w:rsidR="00C9061A">
        <w:t>I</w:t>
      </w:r>
      <w:r w:rsidR="0086273C">
        <w:t>nventory.exe</w:t>
      </w:r>
      <w:r w:rsidR="0086273C" w:rsidRPr="0086273C">
        <w:t>»</w:t>
      </w:r>
      <w:bookmarkEnd w:id="13"/>
    </w:p>
    <w:p w14:paraId="7D9BA0D5" w14:textId="518B901B" w:rsidR="0086273C" w:rsidRDefault="00B83EC5" w:rsidP="00B83EC5">
      <w:pPr>
        <w:pStyle w:val="BasisText"/>
        <w:rPr>
          <w:noProof/>
        </w:rPr>
      </w:pPr>
      <w:r>
        <w:rPr>
          <w:noProof/>
        </w:rPr>
        <w:t xml:space="preserve">Das </w:t>
      </w:r>
      <w:r w:rsidR="0086273C">
        <w:rPr>
          <w:noProof/>
        </w:rPr>
        <w:t xml:space="preserve">Plug-In wird über das Kontextmenü einer Ressource </w:t>
      </w:r>
      <w:r w:rsidR="00811E73">
        <w:rPr>
          <w:noProof/>
        </w:rPr>
        <w:t>gestartet</w:t>
      </w:r>
      <w:r w:rsidR="0086273C">
        <w:rPr>
          <w:noProof/>
        </w:rPr>
        <w:t>:</w:t>
      </w:r>
    </w:p>
    <w:tbl>
      <w:tblPr>
        <w:tblW w:w="4412" w:type="pct"/>
        <w:tblInd w:w="1134" w:type="dxa"/>
        <w:tblLayout w:type="fixed"/>
        <w:tblLook w:val="0000" w:firstRow="0" w:lastRow="0" w:firstColumn="0" w:lastColumn="0" w:noHBand="0" w:noVBand="0"/>
      </w:tblPr>
      <w:tblGrid>
        <w:gridCol w:w="8505"/>
      </w:tblGrid>
      <w:tr w:rsidR="00755A5D" w:rsidRPr="00104F69" w14:paraId="4037C65A" w14:textId="77777777" w:rsidTr="00CB1880">
        <w:tc>
          <w:tcPr>
            <w:tcW w:w="5000" w:type="pct"/>
          </w:tcPr>
          <w:p w14:paraId="7E2DDB02" w14:textId="6A63CDEA" w:rsidR="00755A5D" w:rsidRPr="00104F69" w:rsidRDefault="00384280" w:rsidP="00CB1880">
            <w:pPr>
              <w:pStyle w:val="Grafik"/>
            </w:pPr>
            <w:r>
              <w:object w:dxaOrig="6165" w:dyaOrig="13320" w14:anchorId="46B7DF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75pt;height:339pt;mso-position-horizontal:absolute" o:ole="">
                  <v:imagedata r:id="rId31" o:title=""/>
                </v:shape>
                <o:OLEObject Type="Embed" ProgID="PBrush" ShapeID="_x0000_i1025" DrawAspect="Content" ObjectID="_1756903798" r:id="rId32"/>
              </w:object>
            </w:r>
          </w:p>
        </w:tc>
      </w:tr>
      <w:tr w:rsidR="00755A5D" w:rsidRPr="00104F69" w14:paraId="2C6CB01A" w14:textId="77777777" w:rsidTr="00CB1880">
        <w:tc>
          <w:tcPr>
            <w:tcW w:w="5000" w:type="pct"/>
          </w:tcPr>
          <w:p w14:paraId="36C13074" w14:textId="72C025BF" w:rsidR="00755A5D" w:rsidRPr="00104F69" w:rsidRDefault="00755A5D" w:rsidP="00CB1880">
            <w:pPr>
              <w:pStyle w:val="Bilduntertitel"/>
            </w:pPr>
            <w:bookmarkStart w:id="14" w:name="_Ref8911607"/>
            <w:bookmarkStart w:id="15" w:name="_Toc10533299"/>
            <w:bookmarkStart w:id="16" w:name="_Toc110604149"/>
            <w:bookmarkStart w:id="17" w:name="_Toc139622437"/>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251C10">
              <w:rPr>
                <w:noProof/>
              </w:rPr>
              <w:t>1</w:t>
            </w:r>
            <w:r w:rsidRPr="00104F69">
              <w:rPr>
                <w:noProof/>
              </w:rPr>
              <w:fldChar w:fldCharType="end"/>
            </w:r>
            <w:bookmarkEnd w:id="14"/>
            <w:r w:rsidRPr="00104F69">
              <w:t>:</w:t>
            </w:r>
            <w:r w:rsidRPr="00104F69">
              <w:tab/>
            </w:r>
            <w:bookmarkEnd w:id="15"/>
            <w:bookmarkEnd w:id="16"/>
            <w:r>
              <w:t>Resource-Kontextmenü</w:t>
            </w:r>
            <w:r w:rsidR="00C9061A">
              <w:t xml:space="preserve"> mit Menüeintrag für das Plug-In</w:t>
            </w:r>
            <w:bookmarkEnd w:id="17"/>
          </w:p>
        </w:tc>
      </w:tr>
    </w:tbl>
    <w:p w14:paraId="2C361F8B" w14:textId="171B37BB" w:rsidR="00905B6D" w:rsidRDefault="001A68BA" w:rsidP="006F751F">
      <w:pPr>
        <w:pStyle w:val="BasisText"/>
        <w:rPr>
          <w:rFonts w:cs="Arial"/>
          <w:color w:val="000000"/>
          <w:szCs w:val="20"/>
        </w:rPr>
      </w:pPr>
      <w:r w:rsidRPr="001A68BA">
        <w:rPr>
          <w:rFonts w:cs="Arial"/>
          <w:color w:val="000000"/>
          <w:szCs w:val="20"/>
        </w:rPr>
        <w:t xml:space="preserve">Das Plug-In </w:t>
      </w:r>
      <w:r w:rsidR="00905B6D">
        <w:rPr>
          <w:rFonts w:cs="Arial"/>
          <w:color w:val="000000"/>
          <w:szCs w:val="20"/>
        </w:rPr>
        <w:t xml:space="preserve">liest Daten aus SILworX, dem geöffneten Projekt sowie der laufenden Steuerung aus </w:t>
      </w:r>
      <w:r w:rsidR="00905B6D" w:rsidRPr="00905B6D">
        <w:rPr>
          <w:rFonts w:cs="Arial"/>
          <w:color w:val="000000"/>
          <w:szCs w:val="20"/>
        </w:rPr>
        <w:t>und speichert die gesammelten Daten anschließend zur weiteren Verarbeitung in einer CSV-Datei</w:t>
      </w:r>
      <w:r w:rsidR="00905B6D">
        <w:rPr>
          <w:rFonts w:cs="Arial"/>
          <w:color w:val="000000"/>
          <w:szCs w:val="20"/>
        </w:rPr>
        <w:t>.</w:t>
      </w:r>
    </w:p>
    <w:p w14:paraId="2ACB14AA" w14:textId="1068D4B5" w:rsidR="001A68BA" w:rsidRDefault="00905B6D" w:rsidP="006F751F">
      <w:pPr>
        <w:pStyle w:val="BasisText"/>
        <w:rPr>
          <w:rFonts w:cs="Arial"/>
          <w:color w:val="000000"/>
          <w:szCs w:val="20"/>
        </w:rPr>
      </w:pPr>
      <w:r>
        <w:rPr>
          <w:rFonts w:cs="Arial"/>
          <w:color w:val="000000"/>
          <w:szCs w:val="20"/>
        </w:rPr>
        <w:t xml:space="preserve">Dazu </w:t>
      </w:r>
      <w:r w:rsidR="001A68BA" w:rsidRPr="001A68BA">
        <w:rPr>
          <w:rFonts w:cs="Arial"/>
          <w:color w:val="000000"/>
          <w:szCs w:val="20"/>
        </w:rPr>
        <w:t xml:space="preserve">führt </w:t>
      </w:r>
      <w:r>
        <w:rPr>
          <w:rFonts w:cs="Arial"/>
          <w:color w:val="000000"/>
          <w:szCs w:val="20"/>
        </w:rPr>
        <w:t xml:space="preserve">es </w:t>
      </w:r>
      <w:r w:rsidR="001A68BA" w:rsidRPr="001A68BA">
        <w:rPr>
          <w:rFonts w:cs="Arial"/>
          <w:color w:val="000000"/>
          <w:szCs w:val="20"/>
        </w:rPr>
        <w:t>n</w:t>
      </w:r>
      <w:r w:rsidR="001A68BA">
        <w:rPr>
          <w:rFonts w:cs="Arial"/>
          <w:color w:val="000000"/>
          <w:szCs w:val="20"/>
        </w:rPr>
        <w:t>acheinander die folgenden SILworX-Aktionen aus:</w:t>
      </w:r>
    </w:p>
    <w:p w14:paraId="555A94EF" w14:textId="286E0133" w:rsidR="00311C77" w:rsidRDefault="00905B6D" w:rsidP="00311C77">
      <w:pPr>
        <w:pStyle w:val="uList1"/>
        <w:tabs>
          <w:tab w:val="clear" w:pos="2552"/>
          <w:tab w:val="num" w:pos="1701"/>
        </w:tabs>
        <w:ind w:left="1701" w:hanging="283"/>
        <w:rPr>
          <w:noProof/>
        </w:rPr>
      </w:pPr>
      <w:r>
        <w:rPr>
          <w:noProof/>
        </w:rPr>
        <w:t xml:space="preserve">Abrufen von Produktname, Version und Lizenz aus dem </w:t>
      </w:r>
      <w:r w:rsidR="00311C77">
        <w:rPr>
          <w:noProof/>
        </w:rPr>
        <w:t xml:space="preserve">Menü </w:t>
      </w:r>
      <w:r w:rsidR="00311C77" w:rsidRPr="006D18CB">
        <w:rPr>
          <w:b/>
          <w:bCs/>
          <w:noProof/>
        </w:rPr>
        <w:t>Hilfe</w:t>
      </w:r>
      <w:r w:rsidR="00311C77">
        <w:rPr>
          <w:noProof/>
        </w:rPr>
        <w:t>,</w:t>
      </w:r>
      <w:r w:rsidR="006D18CB">
        <w:rPr>
          <w:noProof/>
        </w:rPr>
        <w:t xml:space="preserve"> </w:t>
      </w:r>
      <w:r w:rsidR="00311C77" w:rsidRPr="006D18CB">
        <w:rPr>
          <w:b/>
          <w:bCs/>
          <w:noProof/>
        </w:rPr>
        <w:t>Info über SILworX</w:t>
      </w:r>
    </w:p>
    <w:p w14:paraId="42694776" w14:textId="3D2BF23D" w:rsidR="00905B6D" w:rsidRDefault="00905B6D" w:rsidP="00311C77">
      <w:pPr>
        <w:pStyle w:val="uList1"/>
        <w:tabs>
          <w:tab w:val="clear" w:pos="2552"/>
          <w:tab w:val="num" w:pos="1701"/>
        </w:tabs>
        <w:ind w:left="1701" w:hanging="283"/>
        <w:rPr>
          <w:noProof/>
        </w:rPr>
      </w:pPr>
      <w:r>
        <w:rPr>
          <w:noProof/>
        </w:rPr>
        <w:t>Abrufen des Projektnamens aus dem Strukturbaum</w:t>
      </w:r>
    </w:p>
    <w:p w14:paraId="402E5FE5" w14:textId="6A557D55" w:rsidR="007266FD" w:rsidRDefault="00905B6D" w:rsidP="00311C77">
      <w:pPr>
        <w:pStyle w:val="uList1"/>
        <w:tabs>
          <w:tab w:val="clear" w:pos="2552"/>
          <w:tab w:val="num" w:pos="1701"/>
        </w:tabs>
        <w:ind w:left="1701" w:hanging="283"/>
        <w:rPr>
          <w:noProof/>
        </w:rPr>
      </w:pPr>
      <w:r>
        <w:rPr>
          <w:noProof/>
        </w:rPr>
        <w:t xml:space="preserve">Abrufen der System-ID aus dem </w:t>
      </w:r>
      <w:r w:rsidR="007266FD">
        <w:rPr>
          <w:noProof/>
        </w:rPr>
        <w:t xml:space="preserve">Menü </w:t>
      </w:r>
      <w:r w:rsidR="007266FD" w:rsidRPr="006D18CB">
        <w:rPr>
          <w:b/>
          <w:bCs/>
          <w:noProof/>
        </w:rPr>
        <w:t>Extras</w:t>
      </w:r>
      <w:r w:rsidR="007266FD">
        <w:rPr>
          <w:noProof/>
        </w:rPr>
        <w:t>,</w:t>
      </w:r>
      <w:r w:rsidR="006D18CB">
        <w:rPr>
          <w:noProof/>
        </w:rPr>
        <w:t xml:space="preserve"> </w:t>
      </w:r>
      <w:r w:rsidR="007266FD" w:rsidRPr="006D18CB">
        <w:rPr>
          <w:b/>
          <w:bCs/>
          <w:noProof/>
        </w:rPr>
        <w:t>Eigenschaften</w:t>
      </w:r>
      <w:r w:rsidR="007266FD">
        <w:rPr>
          <w:noProof/>
        </w:rPr>
        <w:t xml:space="preserve"> der markierten Ressource</w:t>
      </w:r>
    </w:p>
    <w:p w14:paraId="04B0F603" w14:textId="4307E7AC" w:rsidR="007266FD" w:rsidRDefault="00955856" w:rsidP="00311C77">
      <w:pPr>
        <w:pStyle w:val="uList1"/>
        <w:tabs>
          <w:tab w:val="clear" w:pos="2552"/>
          <w:tab w:val="num" w:pos="1701"/>
        </w:tabs>
        <w:ind w:left="1701" w:hanging="283"/>
        <w:rPr>
          <w:noProof/>
        </w:rPr>
      </w:pPr>
      <w:r>
        <w:rPr>
          <w:noProof/>
        </w:rPr>
        <w:t xml:space="preserve">Ausführen eines </w:t>
      </w:r>
      <w:r w:rsidR="00905B6D">
        <w:rPr>
          <w:noProof/>
        </w:rPr>
        <w:t>System-Login</w:t>
      </w:r>
      <w:r>
        <w:rPr>
          <w:noProof/>
        </w:rPr>
        <w:t>s</w:t>
      </w:r>
      <w:r w:rsidR="00905B6D">
        <w:rPr>
          <w:noProof/>
        </w:rPr>
        <w:t xml:space="preserve"> </w:t>
      </w:r>
      <w:r w:rsidR="00E92834">
        <w:rPr>
          <w:noProof/>
        </w:rPr>
        <w:t xml:space="preserve">mit Zugriffsart „Lesen“ </w:t>
      </w:r>
      <w:r w:rsidR="00905B6D">
        <w:rPr>
          <w:noProof/>
        </w:rPr>
        <w:t xml:space="preserve">über das </w:t>
      </w:r>
      <w:r w:rsidR="007266FD">
        <w:rPr>
          <w:noProof/>
        </w:rPr>
        <w:t xml:space="preserve">Menü </w:t>
      </w:r>
      <w:r w:rsidR="007266FD" w:rsidRPr="006D18CB">
        <w:rPr>
          <w:b/>
          <w:bCs/>
          <w:noProof/>
        </w:rPr>
        <w:t>Extras</w:t>
      </w:r>
      <w:r w:rsidR="007266FD">
        <w:rPr>
          <w:noProof/>
        </w:rPr>
        <w:t xml:space="preserve">, </w:t>
      </w:r>
      <w:r w:rsidR="007266FD" w:rsidRPr="006D18CB">
        <w:rPr>
          <w:b/>
          <w:bCs/>
          <w:noProof/>
        </w:rPr>
        <w:t>Online</w:t>
      </w:r>
      <w:r w:rsidR="007266FD">
        <w:rPr>
          <w:noProof/>
        </w:rPr>
        <w:t xml:space="preserve"> der markierten Ressource</w:t>
      </w:r>
    </w:p>
    <w:p w14:paraId="15432F28" w14:textId="3A8B565A" w:rsidR="007266FD" w:rsidRDefault="00955856" w:rsidP="00311C77">
      <w:pPr>
        <w:pStyle w:val="uList1"/>
        <w:tabs>
          <w:tab w:val="clear" w:pos="2552"/>
          <w:tab w:val="num" w:pos="1701"/>
        </w:tabs>
        <w:ind w:left="1701" w:hanging="283"/>
        <w:rPr>
          <w:noProof/>
        </w:rPr>
      </w:pPr>
      <w:r>
        <w:rPr>
          <w:noProof/>
        </w:rPr>
        <w:t>Abrufen der hauptsächlichen System- und Statusinfomationen aus dem Control Panel der verbundenen Ressource</w:t>
      </w:r>
    </w:p>
    <w:p w14:paraId="0E7C9A75" w14:textId="7CFA8FDB" w:rsidR="00955856" w:rsidRDefault="00955856" w:rsidP="00311C77">
      <w:pPr>
        <w:pStyle w:val="uList1"/>
        <w:tabs>
          <w:tab w:val="clear" w:pos="2552"/>
          <w:tab w:val="num" w:pos="1701"/>
        </w:tabs>
        <w:ind w:left="1701" w:hanging="283"/>
        <w:rPr>
          <w:noProof/>
        </w:rPr>
      </w:pPr>
      <w:r>
        <w:rPr>
          <w:noProof/>
        </w:rPr>
        <w:t xml:space="preserve">Abrufen der </w:t>
      </w:r>
      <w:r w:rsidR="00E92834">
        <w:rPr>
          <w:noProof/>
        </w:rPr>
        <w:t>Hardware-</w:t>
      </w:r>
      <w:r>
        <w:rPr>
          <w:noProof/>
        </w:rPr>
        <w:t xml:space="preserve">Modulinformationen über das Menü </w:t>
      </w:r>
      <w:r w:rsidRPr="006D18CB">
        <w:rPr>
          <w:b/>
          <w:bCs/>
          <w:noProof/>
        </w:rPr>
        <w:t>Online</w:t>
      </w:r>
      <w:r w:rsidRPr="00955856">
        <w:rPr>
          <w:noProof/>
        </w:rPr>
        <w:t xml:space="preserve">, </w:t>
      </w:r>
      <w:r w:rsidRPr="006D18CB">
        <w:rPr>
          <w:b/>
          <w:bCs/>
          <w:noProof/>
        </w:rPr>
        <w:t>Moduldaten-Übersicht</w:t>
      </w:r>
      <w:r w:rsidR="00E92834">
        <w:rPr>
          <w:noProof/>
        </w:rPr>
        <w:t xml:space="preserve"> </w:t>
      </w:r>
      <w:r w:rsidR="00E92834" w:rsidRPr="00E92834">
        <w:rPr>
          <w:noProof/>
        </w:rPr>
        <w:t>der verbundenen Ressource</w:t>
      </w:r>
    </w:p>
    <w:p w14:paraId="5C6B8289" w14:textId="232E8061" w:rsidR="00E92834" w:rsidRPr="00976ED3" w:rsidRDefault="00E92834" w:rsidP="00311C77">
      <w:pPr>
        <w:pStyle w:val="uList1"/>
        <w:tabs>
          <w:tab w:val="clear" w:pos="2552"/>
          <w:tab w:val="num" w:pos="1701"/>
        </w:tabs>
        <w:ind w:left="1701" w:hanging="283"/>
        <w:rPr>
          <w:noProof/>
        </w:rPr>
      </w:pPr>
      <w:r>
        <w:rPr>
          <w:noProof/>
        </w:rPr>
        <w:t xml:space="preserve">Trennen der Online-Sitzung </w:t>
      </w:r>
      <w:r w:rsidRPr="00E92834">
        <w:rPr>
          <w:noProof/>
        </w:rPr>
        <w:t xml:space="preserve">der verbundenen Ressource über das Menü </w:t>
      </w:r>
      <w:r w:rsidRPr="006D18CB">
        <w:rPr>
          <w:b/>
          <w:bCs/>
          <w:noProof/>
        </w:rPr>
        <w:t>Online</w:t>
      </w:r>
      <w:r w:rsidRPr="00E92834">
        <w:rPr>
          <w:noProof/>
        </w:rPr>
        <w:t xml:space="preserve">, </w:t>
      </w:r>
      <w:r w:rsidRPr="006D18CB">
        <w:rPr>
          <w:b/>
          <w:bCs/>
          <w:noProof/>
        </w:rPr>
        <w:t>Trennen</w:t>
      </w:r>
    </w:p>
    <w:p w14:paraId="02D9DE13" w14:textId="77356EA0" w:rsidR="00755A5D" w:rsidRDefault="00755A5D" w:rsidP="006F751F">
      <w:pPr>
        <w:pStyle w:val="BasisText"/>
        <w:rPr>
          <w:rFonts w:cs="Arial"/>
          <w:color w:val="000000"/>
          <w:szCs w:val="20"/>
        </w:rPr>
      </w:pPr>
    </w:p>
    <w:p w14:paraId="201FEE46" w14:textId="77777777" w:rsidR="00C9061A" w:rsidRDefault="00C9061A" w:rsidP="00C9061A">
      <w:pPr>
        <w:pStyle w:val="BasisText"/>
        <w:rPr>
          <w:rFonts w:cs="Arial"/>
          <w:color w:val="000000"/>
          <w:szCs w:val="20"/>
        </w:rPr>
      </w:pPr>
      <w:r>
        <w:rPr>
          <w:rFonts w:cs="Arial"/>
          <w:color w:val="000000"/>
          <w:szCs w:val="20"/>
        </w:rPr>
        <w:br w:type="page"/>
      </w:r>
    </w:p>
    <w:p w14:paraId="57E1EE87" w14:textId="1763F684" w:rsidR="00E92834" w:rsidRPr="001A68BA" w:rsidRDefault="00E92834" w:rsidP="006F751F">
      <w:pPr>
        <w:pStyle w:val="BasisText"/>
        <w:rPr>
          <w:rFonts w:cs="Arial"/>
          <w:color w:val="000000"/>
          <w:szCs w:val="20"/>
        </w:rPr>
      </w:pPr>
      <w:r>
        <w:rPr>
          <w:rFonts w:cs="Arial"/>
          <w:color w:val="000000"/>
          <w:szCs w:val="20"/>
        </w:rPr>
        <w:lastRenderedPageBreak/>
        <w:t>Während der Datenaufnahme zeigt das Plug-In über ein</w:t>
      </w:r>
      <w:r w:rsidR="004D26D1">
        <w:rPr>
          <w:rFonts w:cs="Arial"/>
          <w:color w:val="000000"/>
          <w:szCs w:val="20"/>
        </w:rPr>
        <w:t>e</w:t>
      </w:r>
      <w:r>
        <w:rPr>
          <w:rFonts w:cs="Arial"/>
          <w:color w:val="000000"/>
          <w:szCs w:val="20"/>
        </w:rPr>
        <w:t xml:space="preserve"> </w:t>
      </w:r>
      <w:r w:rsidR="00C9061A">
        <w:rPr>
          <w:rFonts w:cs="Arial"/>
          <w:color w:val="000000"/>
          <w:szCs w:val="20"/>
        </w:rPr>
        <w:t xml:space="preserve">Meldung </w:t>
      </w:r>
      <w:r w:rsidR="00362950">
        <w:rPr>
          <w:rFonts w:cs="Arial"/>
          <w:color w:val="000000"/>
          <w:szCs w:val="20"/>
        </w:rPr>
        <w:t xml:space="preserve">die </w:t>
      </w:r>
      <w:r w:rsidR="00C9061A">
        <w:rPr>
          <w:rFonts w:cs="Arial"/>
          <w:color w:val="000000"/>
          <w:szCs w:val="20"/>
        </w:rPr>
        <w:t>Ausführung der Aktionen.</w:t>
      </w:r>
    </w:p>
    <w:tbl>
      <w:tblPr>
        <w:tblW w:w="4412" w:type="pct"/>
        <w:tblInd w:w="1134" w:type="dxa"/>
        <w:tblLayout w:type="fixed"/>
        <w:tblLook w:val="0000" w:firstRow="0" w:lastRow="0" w:firstColumn="0" w:lastColumn="0" w:noHBand="0" w:noVBand="0"/>
      </w:tblPr>
      <w:tblGrid>
        <w:gridCol w:w="8505"/>
      </w:tblGrid>
      <w:tr w:rsidR="00E92834" w:rsidRPr="00104F69" w14:paraId="36F745EF" w14:textId="77777777" w:rsidTr="0088021D">
        <w:tc>
          <w:tcPr>
            <w:tcW w:w="5000" w:type="pct"/>
          </w:tcPr>
          <w:p w14:paraId="2CF465EF" w14:textId="51E5E3FA" w:rsidR="00E92834" w:rsidRPr="00104F69" w:rsidRDefault="00384280" w:rsidP="0088021D">
            <w:pPr>
              <w:pStyle w:val="Grafik"/>
            </w:pPr>
            <w:r>
              <w:object w:dxaOrig="15090" w:dyaOrig="7590" w14:anchorId="2E8ECB11">
                <v:shape id="_x0000_i1026" type="#_x0000_t75" style="width:384pt;height:193.5pt;mso-position-horizontal:absolute" o:ole="">
                  <v:imagedata r:id="rId33" o:title=""/>
                </v:shape>
                <o:OLEObject Type="Embed" ProgID="PBrush" ShapeID="_x0000_i1026" DrawAspect="Content" ObjectID="_1756903799" r:id="rId34"/>
              </w:object>
            </w:r>
          </w:p>
        </w:tc>
      </w:tr>
      <w:tr w:rsidR="00E92834" w:rsidRPr="00104F69" w14:paraId="66CA130E" w14:textId="77777777" w:rsidTr="0088021D">
        <w:tc>
          <w:tcPr>
            <w:tcW w:w="5000" w:type="pct"/>
          </w:tcPr>
          <w:p w14:paraId="4742BFEF" w14:textId="41D7D95D" w:rsidR="00E92834" w:rsidRPr="00104F69" w:rsidRDefault="00E92834" w:rsidP="0088021D">
            <w:pPr>
              <w:pStyle w:val="Bilduntertitel"/>
            </w:pPr>
            <w:bookmarkStart w:id="18" w:name="_Toc139622438"/>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251C10">
              <w:rPr>
                <w:noProof/>
              </w:rPr>
              <w:t>2</w:t>
            </w:r>
            <w:r w:rsidRPr="00104F69">
              <w:rPr>
                <w:noProof/>
              </w:rPr>
              <w:fldChar w:fldCharType="end"/>
            </w:r>
            <w:r w:rsidRPr="00104F69">
              <w:t>:</w:t>
            </w:r>
            <w:r w:rsidRPr="00104F69">
              <w:tab/>
            </w:r>
            <w:r w:rsidR="004D26D1">
              <w:t>Rückm</w:t>
            </w:r>
            <w:r w:rsidR="00C9061A">
              <w:t xml:space="preserve">eldung </w:t>
            </w:r>
            <w:r w:rsidR="00871CC5" w:rsidRPr="00871CC5">
              <w:t>des Plug-Ins</w:t>
            </w:r>
            <w:bookmarkEnd w:id="18"/>
            <w:r>
              <w:t xml:space="preserve"> </w:t>
            </w:r>
          </w:p>
        </w:tc>
      </w:tr>
    </w:tbl>
    <w:p w14:paraId="30D4EE7C" w14:textId="76051A50" w:rsidR="00F34FCE" w:rsidRDefault="00C9061A" w:rsidP="006F751F">
      <w:pPr>
        <w:pStyle w:val="BasisText"/>
        <w:rPr>
          <w:rFonts w:cs="Arial"/>
          <w:color w:val="000000"/>
          <w:szCs w:val="20"/>
        </w:rPr>
      </w:pPr>
      <w:r>
        <w:rPr>
          <w:rFonts w:cs="Arial"/>
          <w:color w:val="000000"/>
          <w:szCs w:val="20"/>
        </w:rPr>
        <w:t xml:space="preserve">Besitzt das SILworX-Projekt eine Benutzerverwaltung, kann das Plug-In </w:t>
      </w:r>
      <w:r w:rsidR="00811E73">
        <w:rPr>
          <w:rFonts w:cs="Arial"/>
          <w:color w:val="000000"/>
          <w:szCs w:val="20"/>
        </w:rPr>
        <w:t xml:space="preserve">keinen System-Login </w:t>
      </w:r>
      <w:r>
        <w:rPr>
          <w:rFonts w:cs="Arial"/>
          <w:color w:val="000000"/>
          <w:szCs w:val="20"/>
        </w:rPr>
        <w:t>mit Standard-Zugangsdaten</w:t>
      </w:r>
      <w:r w:rsidR="00871CC5">
        <w:rPr>
          <w:rFonts w:cs="Arial"/>
          <w:color w:val="000000"/>
          <w:szCs w:val="20"/>
        </w:rPr>
        <w:t xml:space="preserve"> durchführen. In diesem Fall </w:t>
      </w:r>
      <w:r w:rsidR="00362950">
        <w:rPr>
          <w:rFonts w:cs="Arial"/>
          <w:color w:val="000000"/>
          <w:szCs w:val="20"/>
        </w:rPr>
        <w:t>frägt</w:t>
      </w:r>
      <w:r w:rsidR="00871CC5">
        <w:rPr>
          <w:rFonts w:cs="Arial"/>
          <w:color w:val="000000"/>
          <w:szCs w:val="20"/>
        </w:rPr>
        <w:t xml:space="preserve"> das Plug-In </w:t>
      </w:r>
      <w:r w:rsidR="00362950">
        <w:rPr>
          <w:rFonts w:cs="Arial"/>
          <w:color w:val="000000"/>
          <w:szCs w:val="20"/>
        </w:rPr>
        <w:t xml:space="preserve">über einen Dialog die </w:t>
      </w:r>
      <w:r w:rsidR="00871CC5">
        <w:rPr>
          <w:rFonts w:cs="Arial"/>
          <w:color w:val="000000"/>
          <w:szCs w:val="20"/>
        </w:rPr>
        <w:t xml:space="preserve">Zugangsdaten </w:t>
      </w:r>
      <w:r w:rsidR="00362950">
        <w:rPr>
          <w:rFonts w:cs="Arial"/>
          <w:color w:val="000000"/>
          <w:szCs w:val="20"/>
        </w:rPr>
        <w:t xml:space="preserve">zur </w:t>
      </w:r>
      <w:r w:rsidR="00871CC5">
        <w:rPr>
          <w:rFonts w:cs="Arial"/>
          <w:color w:val="000000"/>
          <w:szCs w:val="20"/>
        </w:rPr>
        <w:t xml:space="preserve">Steuerung </w:t>
      </w:r>
      <w:r w:rsidR="00362950">
        <w:rPr>
          <w:rFonts w:cs="Arial"/>
          <w:color w:val="000000"/>
          <w:szCs w:val="20"/>
        </w:rPr>
        <w:t>ab</w:t>
      </w:r>
      <w:r w:rsidR="00871CC5">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871CC5" w:rsidRPr="00104F69" w14:paraId="74372891" w14:textId="77777777" w:rsidTr="00C243EF">
        <w:tc>
          <w:tcPr>
            <w:tcW w:w="5000" w:type="pct"/>
          </w:tcPr>
          <w:p w14:paraId="45233F10" w14:textId="526B6D9A" w:rsidR="00871CC5" w:rsidRPr="00104F69" w:rsidRDefault="00384280" w:rsidP="00C243EF">
            <w:pPr>
              <w:pStyle w:val="Grafik"/>
            </w:pPr>
            <w:r>
              <w:object w:dxaOrig="14880" w:dyaOrig="8625" w14:anchorId="5409A66D">
                <v:shape id="_x0000_i1027" type="#_x0000_t75" style="width:378pt;height:219pt;mso-position-horizontal:absolute;mso-position-vertical:absolute" o:ole="">
                  <v:imagedata r:id="rId35" o:title=""/>
                </v:shape>
                <o:OLEObject Type="Embed" ProgID="PBrush" ShapeID="_x0000_i1027" DrawAspect="Content" ObjectID="_1756903800" r:id="rId36"/>
              </w:object>
            </w:r>
          </w:p>
        </w:tc>
      </w:tr>
      <w:tr w:rsidR="00871CC5" w:rsidRPr="00104F69" w14:paraId="6F07BA6E" w14:textId="77777777" w:rsidTr="00C243EF">
        <w:tc>
          <w:tcPr>
            <w:tcW w:w="5000" w:type="pct"/>
          </w:tcPr>
          <w:p w14:paraId="031C4821" w14:textId="61E5058F" w:rsidR="00871CC5" w:rsidRPr="00104F69" w:rsidRDefault="00871CC5" w:rsidP="00C243EF">
            <w:pPr>
              <w:pStyle w:val="Bilduntertitel"/>
            </w:pPr>
            <w:bookmarkStart w:id="19" w:name="_Toc139622439"/>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251C10">
              <w:rPr>
                <w:noProof/>
              </w:rPr>
              <w:t>3</w:t>
            </w:r>
            <w:r w:rsidRPr="00104F69">
              <w:rPr>
                <w:noProof/>
              </w:rPr>
              <w:fldChar w:fldCharType="end"/>
            </w:r>
            <w:r w:rsidRPr="00104F69">
              <w:t>:</w:t>
            </w:r>
            <w:r w:rsidRPr="00104F69">
              <w:tab/>
            </w:r>
            <w:r w:rsidR="00362950">
              <w:t>Anmeldedialog</w:t>
            </w:r>
            <w:r>
              <w:t xml:space="preserve"> </w:t>
            </w:r>
            <w:r w:rsidRPr="00871CC5">
              <w:t xml:space="preserve">des Plug-Ins </w:t>
            </w:r>
            <w:r w:rsidR="00362950">
              <w:t xml:space="preserve">für den </w:t>
            </w:r>
            <w:r>
              <w:t>System-Login</w:t>
            </w:r>
            <w:bookmarkEnd w:id="19"/>
          </w:p>
        </w:tc>
      </w:tr>
    </w:tbl>
    <w:p w14:paraId="134611DC" w14:textId="77777777" w:rsidR="00811E73" w:rsidRDefault="00811E73" w:rsidP="006F751F">
      <w:pPr>
        <w:pStyle w:val="BasisText"/>
        <w:rPr>
          <w:rFonts w:cs="Arial"/>
          <w:color w:val="000000"/>
          <w:szCs w:val="20"/>
        </w:rPr>
      </w:pPr>
    </w:p>
    <w:p w14:paraId="4F717E09" w14:textId="77777777" w:rsidR="00811E73" w:rsidRDefault="00811E73" w:rsidP="00811E73">
      <w:pPr>
        <w:pStyle w:val="BasisText"/>
        <w:rPr>
          <w:rFonts w:cs="Arial"/>
          <w:color w:val="000000"/>
          <w:szCs w:val="20"/>
        </w:rPr>
      </w:pPr>
      <w:r>
        <w:rPr>
          <w:rFonts w:cs="Arial"/>
          <w:color w:val="000000"/>
          <w:szCs w:val="20"/>
        </w:rPr>
        <w:br w:type="page"/>
      </w:r>
    </w:p>
    <w:p w14:paraId="48D9B251" w14:textId="0E858828" w:rsidR="00871CC5" w:rsidRDefault="00811E73" w:rsidP="006F751F">
      <w:pPr>
        <w:pStyle w:val="BasisText"/>
        <w:rPr>
          <w:rFonts w:cs="Arial"/>
          <w:color w:val="000000"/>
          <w:szCs w:val="20"/>
        </w:rPr>
      </w:pPr>
      <w:r>
        <w:rPr>
          <w:rFonts w:cs="Arial"/>
          <w:color w:val="000000"/>
          <w:szCs w:val="20"/>
        </w:rPr>
        <w:lastRenderedPageBreak/>
        <w:t xml:space="preserve">Nachdem alle </w:t>
      </w:r>
      <w:r w:rsidR="0042047D">
        <w:rPr>
          <w:rFonts w:cs="Arial"/>
          <w:color w:val="000000"/>
          <w:szCs w:val="20"/>
        </w:rPr>
        <w:t xml:space="preserve">Inventardaten abgerufenen </w:t>
      </w:r>
      <w:r>
        <w:rPr>
          <w:rFonts w:cs="Arial"/>
          <w:color w:val="000000"/>
          <w:szCs w:val="20"/>
        </w:rPr>
        <w:t xml:space="preserve">sind, erscheint ein </w:t>
      </w:r>
      <w:r w:rsidR="00362950">
        <w:rPr>
          <w:rFonts w:cs="Arial"/>
          <w:color w:val="000000"/>
          <w:szCs w:val="20"/>
        </w:rPr>
        <w:t>weiter</w:t>
      </w:r>
      <w:r w:rsidR="004718ED">
        <w:rPr>
          <w:rFonts w:cs="Arial"/>
          <w:color w:val="000000"/>
          <w:szCs w:val="20"/>
        </w:rPr>
        <w:t>e</w:t>
      </w:r>
      <w:r w:rsidR="00362950">
        <w:rPr>
          <w:rFonts w:cs="Arial"/>
          <w:color w:val="000000"/>
          <w:szCs w:val="20"/>
        </w:rPr>
        <w:t xml:space="preserve">s </w:t>
      </w:r>
      <w:r>
        <w:rPr>
          <w:rFonts w:cs="Arial"/>
          <w:color w:val="000000"/>
          <w:szCs w:val="20"/>
        </w:rPr>
        <w:t>Dialogfenster zur Sicherung der</w:t>
      </w:r>
      <w:r w:rsidR="0042047D">
        <w:rPr>
          <w:rFonts w:cs="Arial"/>
          <w:color w:val="000000"/>
          <w:szCs w:val="20"/>
        </w:rPr>
        <w:t xml:space="preserve"> Daten </w:t>
      </w:r>
      <w:r>
        <w:rPr>
          <w:rFonts w:cs="Arial"/>
          <w:color w:val="000000"/>
          <w:szCs w:val="20"/>
        </w:rPr>
        <w:t>im CSV-Format.</w:t>
      </w:r>
    </w:p>
    <w:tbl>
      <w:tblPr>
        <w:tblW w:w="4412" w:type="pct"/>
        <w:tblInd w:w="1134" w:type="dxa"/>
        <w:tblLayout w:type="fixed"/>
        <w:tblLook w:val="0000" w:firstRow="0" w:lastRow="0" w:firstColumn="0" w:lastColumn="0" w:noHBand="0" w:noVBand="0"/>
      </w:tblPr>
      <w:tblGrid>
        <w:gridCol w:w="8505"/>
      </w:tblGrid>
      <w:tr w:rsidR="00811E73" w:rsidRPr="00104F69" w14:paraId="11905B74" w14:textId="77777777" w:rsidTr="003877EE">
        <w:tc>
          <w:tcPr>
            <w:tcW w:w="5000" w:type="pct"/>
          </w:tcPr>
          <w:p w14:paraId="7E800D6F" w14:textId="6BCE8BBF" w:rsidR="00811E73" w:rsidRPr="00104F69" w:rsidRDefault="00384280" w:rsidP="003877EE">
            <w:pPr>
              <w:pStyle w:val="Grafik"/>
            </w:pPr>
            <w:r>
              <w:object w:dxaOrig="16170" w:dyaOrig="9645" w14:anchorId="44F556AC">
                <v:shape id="_x0000_i1028" type="#_x0000_t75" style="width:414pt;height:246.75pt" o:ole="">
                  <v:imagedata r:id="rId37" o:title=""/>
                </v:shape>
                <o:OLEObject Type="Embed" ProgID="PBrush" ShapeID="_x0000_i1028" DrawAspect="Content" ObjectID="_1756903801" r:id="rId38"/>
              </w:object>
            </w:r>
          </w:p>
        </w:tc>
      </w:tr>
      <w:tr w:rsidR="00811E73" w:rsidRPr="00104F69" w14:paraId="32376AB9" w14:textId="77777777" w:rsidTr="003877EE">
        <w:tc>
          <w:tcPr>
            <w:tcW w:w="5000" w:type="pct"/>
          </w:tcPr>
          <w:p w14:paraId="6A113BFE" w14:textId="7A1E11AC" w:rsidR="00811E73" w:rsidRPr="00104F69" w:rsidRDefault="00811E73" w:rsidP="003877EE">
            <w:pPr>
              <w:pStyle w:val="Bilduntertitel"/>
            </w:pPr>
            <w:bookmarkStart w:id="20" w:name="_Toc139622440"/>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251C10">
              <w:rPr>
                <w:noProof/>
              </w:rPr>
              <w:t>4</w:t>
            </w:r>
            <w:r w:rsidRPr="00104F69">
              <w:rPr>
                <w:noProof/>
              </w:rPr>
              <w:fldChar w:fldCharType="end"/>
            </w:r>
            <w:r w:rsidRPr="00104F69">
              <w:t>:</w:t>
            </w:r>
            <w:r w:rsidRPr="00104F69">
              <w:tab/>
            </w:r>
            <w:r w:rsidR="007750FD">
              <w:t>Dialog</w:t>
            </w:r>
            <w:r>
              <w:t xml:space="preserve">fenster </w:t>
            </w:r>
            <w:r w:rsidRPr="00871CC5">
              <w:t xml:space="preserve">des Plug-Ins </w:t>
            </w:r>
            <w:r w:rsidR="007750FD">
              <w:t>zur Sicherung der</w:t>
            </w:r>
            <w:r w:rsidR="0042047D">
              <w:t xml:space="preserve"> Inventardaten</w:t>
            </w:r>
            <w:bookmarkEnd w:id="20"/>
          </w:p>
        </w:tc>
      </w:tr>
    </w:tbl>
    <w:p w14:paraId="6C01F0B6" w14:textId="29DE4D9F" w:rsidR="0042047D" w:rsidRDefault="00DB7DA8" w:rsidP="006F751F">
      <w:pPr>
        <w:pStyle w:val="BasisText"/>
        <w:rPr>
          <w:rFonts w:cs="Arial"/>
          <w:color w:val="000000"/>
          <w:szCs w:val="20"/>
        </w:rPr>
      </w:pPr>
      <w:r>
        <w:rPr>
          <w:rFonts w:cs="Arial"/>
          <w:color w:val="000000"/>
          <w:szCs w:val="20"/>
        </w:rPr>
        <w:t>Als Standardeinstellung wird d</w:t>
      </w:r>
      <w:r w:rsidR="0042047D">
        <w:rPr>
          <w:rFonts w:cs="Arial"/>
          <w:color w:val="000000"/>
          <w:szCs w:val="20"/>
        </w:rPr>
        <w:t xml:space="preserve">ie CSV-Datei im </w:t>
      </w:r>
      <w:r>
        <w:rPr>
          <w:rFonts w:cs="Arial"/>
          <w:color w:val="000000"/>
          <w:szCs w:val="20"/>
        </w:rPr>
        <w:t>Benutzerv</w:t>
      </w:r>
      <w:r w:rsidR="0042047D">
        <w:rPr>
          <w:rFonts w:cs="Arial"/>
          <w:color w:val="000000"/>
          <w:szCs w:val="20"/>
        </w:rPr>
        <w:t xml:space="preserve">erzeichnis %UserProfile%\Documents\ </w:t>
      </w:r>
      <w:r w:rsidR="00E36F10">
        <w:rPr>
          <w:rFonts w:cs="Arial"/>
          <w:color w:val="000000"/>
          <w:szCs w:val="20"/>
        </w:rPr>
        <w:t>unter</w:t>
      </w:r>
      <w:r w:rsidR="0042047D">
        <w:rPr>
          <w:rFonts w:cs="Arial"/>
          <w:color w:val="000000"/>
          <w:szCs w:val="20"/>
        </w:rPr>
        <w:t xml:space="preserve"> dem Namen </w:t>
      </w:r>
      <w:r w:rsidR="00E36F10" w:rsidRPr="00E36F10">
        <w:rPr>
          <w:rFonts w:cs="Arial"/>
          <w:color w:val="000000"/>
          <w:szCs w:val="20"/>
        </w:rPr>
        <w:t>«</w:t>
      </w:r>
      <w:r w:rsidR="0042047D">
        <w:rPr>
          <w:rFonts w:cs="Arial"/>
          <w:color w:val="000000"/>
          <w:szCs w:val="20"/>
        </w:rPr>
        <w:t>Inventory</w:t>
      </w:r>
      <w:r w:rsidR="00E36F10">
        <w:rPr>
          <w:rFonts w:cs="Arial"/>
          <w:color w:val="000000"/>
          <w:szCs w:val="20"/>
        </w:rPr>
        <w:t>_yyyy_mm_dd_hh_mm_ss.csv</w:t>
      </w:r>
      <w:r w:rsidR="00E36F10" w:rsidRPr="00E36F10">
        <w:rPr>
          <w:rFonts w:cs="Arial"/>
          <w:color w:val="000000"/>
          <w:szCs w:val="20"/>
        </w:rPr>
        <w:t>»</w:t>
      </w:r>
      <w:r w:rsidR="00E36F10">
        <w:rPr>
          <w:rFonts w:cs="Arial"/>
          <w:color w:val="000000"/>
          <w:szCs w:val="20"/>
        </w:rPr>
        <w:t xml:space="preserve"> abgelegt</w:t>
      </w:r>
      <w:r>
        <w:rPr>
          <w:rFonts w:cs="Arial"/>
          <w:color w:val="000000"/>
          <w:szCs w:val="20"/>
        </w:rPr>
        <w:t xml:space="preserve">, wobei </w:t>
      </w:r>
      <w:r w:rsidR="00E36F10" w:rsidRPr="00E36F10">
        <w:rPr>
          <w:rFonts w:cs="Arial"/>
          <w:color w:val="000000"/>
          <w:szCs w:val="20"/>
        </w:rPr>
        <w:t>«yyyy_mm_dd_hh_mm_ss»</w:t>
      </w:r>
      <w:r w:rsidR="00E36F10">
        <w:rPr>
          <w:rFonts w:cs="Arial"/>
          <w:color w:val="000000"/>
          <w:szCs w:val="20"/>
        </w:rPr>
        <w:t xml:space="preserve"> dem Datum und der Uhrzeit des Starts des Plug-Ins</w:t>
      </w:r>
      <w:r>
        <w:rPr>
          <w:rFonts w:cs="Arial"/>
          <w:color w:val="000000"/>
          <w:szCs w:val="20"/>
        </w:rPr>
        <w:t xml:space="preserve"> entsprechen</w:t>
      </w:r>
      <w:r w:rsidR="00E36F10">
        <w:rPr>
          <w:rFonts w:cs="Arial"/>
          <w:color w:val="000000"/>
          <w:szCs w:val="20"/>
        </w:rPr>
        <w:t>.</w:t>
      </w:r>
      <w:r>
        <w:rPr>
          <w:rFonts w:cs="Arial"/>
          <w:color w:val="000000"/>
          <w:szCs w:val="20"/>
        </w:rPr>
        <w:t xml:space="preserve"> Die CSV-Datei enthält die nachfolgend beispielhaft dargestellten Informationen in tabellarischer Form, die mit einem beliebigen Tabellenkalkulationsprogramm oder Datenbanksystem weiter verarbeitet werden können.</w:t>
      </w:r>
    </w:p>
    <w:tbl>
      <w:tblPr>
        <w:tblW w:w="4412" w:type="pct"/>
        <w:tblInd w:w="1134" w:type="dxa"/>
        <w:tblLayout w:type="fixed"/>
        <w:tblLook w:val="0000" w:firstRow="0" w:lastRow="0" w:firstColumn="0" w:lastColumn="0" w:noHBand="0" w:noVBand="0"/>
      </w:tblPr>
      <w:tblGrid>
        <w:gridCol w:w="8505"/>
      </w:tblGrid>
      <w:tr w:rsidR="00E36F10" w:rsidRPr="00104F69" w14:paraId="27EAA7F3" w14:textId="77777777" w:rsidTr="001E48CA">
        <w:tc>
          <w:tcPr>
            <w:tcW w:w="5000" w:type="pct"/>
          </w:tcPr>
          <w:p w14:paraId="2A9B6E7E" w14:textId="255D9555" w:rsidR="00E36F10" w:rsidRPr="00104F69" w:rsidRDefault="00E36F10" w:rsidP="001E48CA">
            <w:pPr>
              <w:pStyle w:val="Grafik"/>
            </w:pPr>
            <w:r>
              <w:object w:dxaOrig="17880" w:dyaOrig="7110" w14:anchorId="589937DF">
                <v:shape id="_x0000_i1029" type="#_x0000_t75" style="width:414pt;height:164.25pt" o:ole="">
                  <v:imagedata r:id="rId39" o:title=""/>
                </v:shape>
                <o:OLEObject Type="Embed" ProgID="PBrush" ShapeID="_x0000_i1029" DrawAspect="Content" ObjectID="_1756903802" r:id="rId40"/>
              </w:object>
            </w:r>
          </w:p>
        </w:tc>
      </w:tr>
      <w:tr w:rsidR="00E36F10" w:rsidRPr="00104F69" w14:paraId="75E28E3F" w14:textId="77777777" w:rsidTr="001E48CA">
        <w:tc>
          <w:tcPr>
            <w:tcW w:w="5000" w:type="pct"/>
          </w:tcPr>
          <w:p w14:paraId="7039D663" w14:textId="0A557491" w:rsidR="00E36F10" w:rsidRPr="00104F69" w:rsidRDefault="00E36F10" w:rsidP="001E48CA">
            <w:pPr>
              <w:pStyle w:val="Bilduntertitel"/>
            </w:pPr>
            <w:bookmarkStart w:id="21" w:name="_Toc139622441"/>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251C10">
              <w:rPr>
                <w:noProof/>
              </w:rPr>
              <w:t>5</w:t>
            </w:r>
            <w:r w:rsidRPr="00104F69">
              <w:rPr>
                <w:noProof/>
              </w:rPr>
              <w:fldChar w:fldCharType="end"/>
            </w:r>
            <w:r w:rsidRPr="00104F69">
              <w:t>:</w:t>
            </w:r>
            <w:r w:rsidRPr="00104F69">
              <w:tab/>
            </w:r>
            <w:r>
              <w:t xml:space="preserve">Ausschnitt eines Beispiels </w:t>
            </w:r>
            <w:r w:rsidRPr="00E36F10">
              <w:t xml:space="preserve">mit den Inventardaten </w:t>
            </w:r>
            <w:r>
              <w:t>der CSV-Datei</w:t>
            </w:r>
            <w:bookmarkEnd w:id="21"/>
            <w:r>
              <w:t xml:space="preserve"> </w:t>
            </w:r>
          </w:p>
        </w:tc>
      </w:tr>
    </w:tbl>
    <w:p w14:paraId="66B9C033" w14:textId="77777777" w:rsidR="00E36F10" w:rsidRDefault="00E36F10" w:rsidP="006F751F">
      <w:pPr>
        <w:pStyle w:val="BasisText"/>
        <w:rPr>
          <w:rFonts w:cs="Arial"/>
          <w:color w:val="000000"/>
          <w:szCs w:val="20"/>
        </w:rPr>
      </w:pPr>
    </w:p>
    <w:p w14:paraId="77472D59" w14:textId="397D3627" w:rsidR="0042047D" w:rsidRDefault="0042047D" w:rsidP="006F751F">
      <w:pPr>
        <w:pStyle w:val="BasisText"/>
        <w:rPr>
          <w:rFonts w:cs="Arial"/>
          <w:color w:val="000000"/>
          <w:szCs w:val="20"/>
        </w:rPr>
      </w:pPr>
      <w:r>
        <w:rPr>
          <w:rFonts w:cs="Arial"/>
          <w:color w:val="000000"/>
          <w:szCs w:val="20"/>
        </w:rPr>
        <w:t xml:space="preserve">Das Plug-In erzeugt </w:t>
      </w:r>
      <w:r w:rsidR="00E36F10">
        <w:rPr>
          <w:rFonts w:cs="Arial"/>
          <w:color w:val="000000"/>
          <w:szCs w:val="20"/>
        </w:rPr>
        <w:t xml:space="preserve">zusätzlich </w:t>
      </w:r>
      <w:r>
        <w:rPr>
          <w:rFonts w:cs="Arial"/>
          <w:color w:val="000000"/>
          <w:szCs w:val="20"/>
        </w:rPr>
        <w:t xml:space="preserve">im Verzeichnis %AppData%\SILworX_Plugins\ </w:t>
      </w:r>
      <w:r w:rsidRPr="0042047D">
        <w:rPr>
          <w:rFonts w:cs="Arial"/>
          <w:color w:val="000000"/>
          <w:szCs w:val="20"/>
        </w:rPr>
        <w:t>eine Logdatei</w:t>
      </w:r>
      <w:r>
        <w:rPr>
          <w:rFonts w:cs="Arial"/>
          <w:color w:val="000000"/>
          <w:szCs w:val="20"/>
        </w:rPr>
        <w:t xml:space="preserve"> mit dem Namen </w:t>
      </w:r>
      <w:r w:rsidRPr="0042047D">
        <w:rPr>
          <w:rFonts w:cs="Arial"/>
          <w:color w:val="000000"/>
          <w:szCs w:val="20"/>
        </w:rPr>
        <w:t>«asset_inventory.log»</w:t>
      </w:r>
      <w:r>
        <w:rPr>
          <w:rFonts w:cs="Arial"/>
          <w:color w:val="000000"/>
          <w:szCs w:val="20"/>
        </w:rPr>
        <w:t>.</w:t>
      </w:r>
      <w:r w:rsidR="00026149">
        <w:rPr>
          <w:rFonts w:cs="Arial"/>
          <w:color w:val="000000"/>
          <w:szCs w:val="20"/>
        </w:rPr>
        <w:t xml:space="preserve"> Die Logdatei enthält alle aufgetretenen Status- und Fehlermeldungen mit Angabe des Zeitpunkts, zu dem die Meldung ausgegeben wurde. Die Ausgabe erfolgt in tabellarischer Form.</w:t>
      </w:r>
    </w:p>
    <w:p w14:paraId="0CE62737" w14:textId="77777777" w:rsidR="00871CC5" w:rsidRPr="001A68BA" w:rsidRDefault="00871CC5" w:rsidP="006F751F">
      <w:pPr>
        <w:pStyle w:val="BasisText"/>
        <w:rPr>
          <w:rFonts w:cs="Arial"/>
          <w:color w:val="000000"/>
          <w:szCs w:val="20"/>
        </w:rPr>
      </w:pPr>
    </w:p>
    <w:p w14:paraId="4BC533EC" w14:textId="77777777" w:rsidR="00AF670A" w:rsidRPr="001A68BA" w:rsidRDefault="00AF670A" w:rsidP="00AF670A">
      <w:pPr>
        <w:pStyle w:val="BasisText"/>
      </w:pPr>
      <w:bookmarkStart w:id="22" w:name="_Toc244496090"/>
      <w:bookmarkStart w:id="23" w:name="_Toc370824259"/>
      <w:bookmarkStart w:id="24" w:name="_Toc370893266"/>
    </w:p>
    <w:p w14:paraId="7D161C02" w14:textId="77777777" w:rsidR="00AF670A" w:rsidRPr="001A68BA" w:rsidRDefault="00AF670A" w:rsidP="00AF670A">
      <w:pPr>
        <w:pStyle w:val="BasisText"/>
        <w:sectPr w:rsidR="00AF670A" w:rsidRPr="001A68BA" w:rsidSect="00AF670A">
          <w:headerReference w:type="even" r:id="rId41"/>
          <w:headerReference w:type="default" r:id="rId42"/>
          <w:footerReference w:type="default" r:id="rId43"/>
          <w:headerReference w:type="first" r:id="rId44"/>
          <w:footerReference w:type="first" r:id="rId45"/>
          <w:type w:val="oddPage"/>
          <w:pgSz w:w="11907" w:h="16840" w:code="9"/>
          <w:pgMar w:top="1418" w:right="1134" w:bottom="1134" w:left="1134" w:header="851" w:footer="567" w:gutter="0"/>
          <w:cols w:space="708"/>
          <w:docGrid w:linePitch="360"/>
        </w:sectPr>
      </w:pPr>
    </w:p>
    <w:p w14:paraId="43DE8045" w14:textId="4A290ECF" w:rsidR="006C5338" w:rsidRPr="00F36FBD" w:rsidRDefault="002C1D14" w:rsidP="006C5338">
      <w:pPr>
        <w:pStyle w:val="1Appendix"/>
        <w:outlineLvl w:val="0"/>
      </w:pPr>
      <w:r w:rsidRPr="00F36FBD">
        <w:lastRenderedPageBreak/>
        <w:t>Anhang</w:t>
      </w:r>
      <w:bookmarkEnd w:id="22"/>
      <w:bookmarkEnd w:id="23"/>
      <w:bookmarkEnd w:id="24"/>
    </w:p>
    <w:p w14:paraId="5134B564" w14:textId="77777777" w:rsidR="00C50FDC" w:rsidRPr="00F36FBD" w:rsidRDefault="00C50FDC" w:rsidP="00C50FDC">
      <w:pPr>
        <w:pStyle w:val="2ohneNr"/>
        <w:outlineLvl w:val="0"/>
      </w:pPr>
      <w:r w:rsidRPr="00F36FBD">
        <w:t>Glossar</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F36FBD" w14:paraId="4F0591B9" w14:textId="77777777" w:rsidTr="001834E9">
        <w:trPr>
          <w:cantSplit/>
        </w:trPr>
        <w:tc>
          <w:tcPr>
            <w:tcW w:w="1830" w:type="dxa"/>
            <w:shd w:val="clear" w:color="auto" w:fill="D9D9D9"/>
          </w:tcPr>
          <w:p w14:paraId="6E1F9943" w14:textId="77777777" w:rsidR="00C50FDC" w:rsidRPr="00F36FBD" w:rsidRDefault="00C50FDC" w:rsidP="001834E9">
            <w:pPr>
              <w:pStyle w:val="Tabellentext"/>
              <w:rPr>
                <w:noProof/>
              </w:rPr>
            </w:pPr>
            <w:r w:rsidRPr="00F36FBD">
              <w:rPr>
                <w:noProof/>
              </w:rPr>
              <w:t>Begriff</w:t>
            </w:r>
          </w:p>
        </w:tc>
        <w:tc>
          <w:tcPr>
            <w:tcW w:w="7638" w:type="dxa"/>
            <w:shd w:val="clear" w:color="auto" w:fill="D9D9D9"/>
          </w:tcPr>
          <w:p w14:paraId="4D479AAC" w14:textId="77777777" w:rsidR="00C50FDC" w:rsidRPr="00F36FBD" w:rsidRDefault="00C50FDC" w:rsidP="001834E9">
            <w:pPr>
              <w:pStyle w:val="Tabellentext"/>
              <w:rPr>
                <w:noProof/>
              </w:rPr>
            </w:pPr>
            <w:r w:rsidRPr="00F36FBD">
              <w:rPr>
                <w:noProof/>
              </w:rPr>
              <w:t>Beschreibung</w:t>
            </w:r>
          </w:p>
        </w:tc>
      </w:tr>
      <w:tr w:rsidR="005F7F16" w:rsidRPr="00F36FBD" w14:paraId="1C096BE9" w14:textId="77777777" w:rsidTr="00C42FBC">
        <w:trPr>
          <w:cantSplit/>
        </w:trPr>
        <w:tc>
          <w:tcPr>
            <w:tcW w:w="1830" w:type="dxa"/>
          </w:tcPr>
          <w:p w14:paraId="0412C817" w14:textId="77777777" w:rsidR="005F7F16" w:rsidRPr="00F36FBD" w:rsidRDefault="005F7F16" w:rsidP="00C42FBC">
            <w:pPr>
              <w:pStyle w:val="Tabellentext"/>
              <w:rPr>
                <w:noProof/>
              </w:rPr>
            </w:pPr>
            <w:r w:rsidRPr="00F36FBD">
              <w:rPr>
                <w:rStyle w:val="ACROSSPlaceableCharacter"/>
              </w:rPr>
              <w:t>SILworX</w:t>
            </w:r>
          </w:p>
        </w:tc>
        <w:tc>
          <w:tcPr>
            <w:tcW w:w="7638" w:type="dxa"/>
          </w:tcPr>
          <w:p w14:paraId="5F92C12B" w14:textId="77777777" w:rsidR="005F7F16" w:rsidRPr="00F36FBD" w:rsidRDefault="005F7F16" w:rsidP="00C42FBC">
            <w:pPr>
              <w:pStyle w:val="Tabellentext"/>
              <w:rPr>
                <w:noProof/>
              </w:rPr>
            </w:pPr>
            <w:r w:rsidRPr="00F36FBD">
              <w:rPr>
                <w:noProof/>
              </w:rPr>
              <w:t xml:space="preserve">Programmierwerkzeug für </w:t>
            </w:r>
            <w:r w:rsidRPr="00F36FBD">
              <w:rPr>
                <w:rStyle w:val="ACROSSPlaceableCharacter"/>
              </w:rPr>
              <w:t>HIMax, HIQuad X und HIMatrix Steuerungen</w:t>
            </w:r>
          </w:p>
        </w:tc>
      </w:tr>
      <w:tr w:rsidR="008D70D6" w:rsidRPr="00F36FBD" w14:paraId="61155942" w14:textId="77777777" w:rsidTr="00BA56A7">
        <w:trPr>
          <w:cantSplit/>
        </w:trPr>
        <w:tc>
          <w:tcPr>
            <w:tcW w:w="1830" w:type="dxa"/>
          </w:tcPr>
          <w:p w14:paraId="18B6F592" w14:textId="08303F2D" w:rsidR="008D70D6" w:rsidRDefault="008D70D6" w:rsidP="00BA56A7">
            <w:pPr>
              <w:pStyle w:val="Tabellentext"/>
              <w:rPr>
                <w:noProof/>
              </w:rPr>
            </w:pPr>
            <w:r>
              <w:rPr>
                <w:noProof/>
              </w:rPr>
              <w:t>API</w:t>
            </w:r>
          </w:p>
        </w:tc>
        <w:tc>
          <w:tcPr>
            <w:tcW w:w="7638" w:type="dxa"/>
          </w:tcPr>
          <w:p w14:paraId="3DF7A8D9" w14:textId="351BABB6" w:rsidR="008D70D6" w:rsidRDefault="008D70D6" w:rsidP="00BA56A7">
            <w:pPr>
              <w:pStyle w:val="Tabellentext"/>
              <w:rPr>
                <w:rFonts w:cs="Arial"/>
                <w:szCs w:val="20"/>
              </w:rPr>
            </w:pPr>
            <w:r>
              <w:rPr>
                <w:rFonts w:cs="Arial"/>
                <w:szCs w:val="20"/>
              </w:rPr>
              <w:t>Application Programming Interface, Programmierschnittstelle</w:t>
            </w:r>
          </w:p>
        </w:tc>
      </w:tr>
      <w:tr w:rsidR="008D70D6" w:rsidRPr="008D70D6" w14:paraId="2F62B7B5" w14:textId="77777777" w:rsidTr="00BF14F6">
        <w:trPr>
          <w:cantSplit/>
        </w:trPr>
        <w:tc>
          <w:tcPr>
            <w:tcW w:w="1830" w:type="dxa"/>
          </w:tcPr>
          <w:p w14:paraId="05FBB766" w14:textId="77777777" w:rsidR="008D70D6" w:rsidRPr="00F36FBD" w:rsidRDefault="008D70D6" w:rsidP="00BF14F6">
            <w:pPr>
              <w:pStyle w:val="Tabellentext"/>
              <w:rPr>
                <w:noProof/>
              </w:rPr>
            </w:pPr>
            <w:r>
              <w:rPr>
                <w:noProof/>
              </w:rPr>
              <w:t>HTTPS</w:t>
            </w:r>
          </w:p>
        </w:tc>
        <w:tc>
          <w:tcPr>
            <w:tcW w:w="7638" w:type="dxa"/>
          </w:tcPr>
          <w:p w14:paraId="24B7847F" w14:textId="7B073A1D" w:rsidR="008D70D6" w:rsidRPr="008D70D6" w:rsidRDefault="008D70D6" w:rsidP="00BF14F6">
            <w:pPr>
              <w:pStyle w:val="Tabellentext"/>
              <w:rPr>
                <w:noProof/>
              </w:rPr>
            </w:pPr>
            <w:r w:rsidRPr="008D70D6">
              <w:rPr>
                <w:noProof/>
              </w:rPr>
              <w:t>Hypertext Transfer Protocol Secure, Kommunikati</w:t>
            </w:r>
            <w:r>
              <w:rPr>
                <w:noProof/>
              </w:rPr>
              <w:t>onsprotokoll</w:t>
            </w:r>
          </w:p>
        </w:tc>
      </w:tr>
      <w:tr w:rsidR="00D80C74" w:rsidRPr="008D70D6" w14:paraId="397CA8E2" w14:textId="77777777" w:rsidTr="001834E9">
        <w:trPr>
          <w:cantSplit/>
        </w:trPr>
        <w:tc>
          <w:tcPr>
            <w:tcW w:w="1830" w:type="dxa"/>
          </w:tcPr>
          <w:p w14:paraId="4A092F6B" w14:textId="4BE25FB9" w:rsidR="00D80C74" w:rsidRPr="00F36FBD" w:rsidRDefault="0051343F" w:rsidP="001834E9">
            <w:pPr>
              <w:pStyle w:val="Tabellentext"/>
              <w:rPr>
                <w:noProof/>
              </w:rPr>
            </w:pPr>
            <w:r>
              <w:rPr>
                <w:noProof/>
              </w:rPr>
              <w:t>SSL</w:t>
            </w:r>
          </w:p>
        </w:tc>
        <w:tc>
          <w:tcPr>
            <w:tcW w:w="7638" w:type="dxa"/>
          </w:tcPr>
          <w:p w14:paraId="5D6CFEED" w14:textId="167C024B" w:rsidR="00D80C74" w:rsidRPr="008D70D6" w:rsidRDefault="0051343F" w:rsidP="001834E9">
            <w:pPr>
              <w:pStyle w:val="Tabellentext"/>
              <w:rPr>
                <w:rFonts w:cs="Arial"/>
                <w:szCs w:val="20"/>
              </w:rPr>
            </w:pPr>
            <w:r w:rsidRPr="008D70D6">
              <w:rPr>
                <w:rFonts w:cs="Arial"/>
                <w:szCs w:val="20"/>
              </w:rPr>
              <w:t>Secure Sockets Layer</w:t>
            </w:r>
            <w:r w:rsidR="008D70D6" w:rsidRPr="008D70D6">
              <w:rPr>
                <w:rFonts w:cs="Arial"/>
                <w:szCs w:val="20"/>
              </w:rPr>
              <w:t>, alte Bezeichnun</w:t>
            </w:r>
            <w:r w:rsidR="008D70D6">
              <w:rPr>
                <w:rFonts w:cs="Arial"/>
                <w:szCs w:val="20"/>
              </w:rPr>
              <w:t>g für TLS</w:t>
            </w:r>
          </w:p>
        </w:tc>
      </w:tr>
      <w:tr w:rsidR="00592E82" w:rsidRPr="00F36FBD" w14:paraId="6DE8A2D3" w14:textId="77777777" w:rsidTr="001834E9">
        <w:trPr>
          <w:cantSplit/>
        </w:trPr>
        <w:tc>
          <w:tcPr>
            <w:tcW w:w="1830" w:type="dxa"/>
          </w:tcPr>
          <w:p w14:paraId="7F7586A7" w14:textId="26ED0796" w:rsidR="00592E82" w:rsidRPr="00F36FBD" w:rsidRDefault="0051343F" w:rsidP="001834E9">
            <w:pPr>
              <w:pStyle w:val="Tabellentext"/>
              <w:rPr>
                <w:noProof/>
              </w:rPr>
            </w:pPr>
            <w:r>
              <w:rPr>
                <w:noProof/>
              </w:rPr>
              <w:t>TLS</w:t>
            </w:r>
          </w:p>
        </w:tc>
        <w:tc>
          <w:tcPr>
            <w:tcW w:w="7638" w:type="dxa"/>
          </w:tcPr>
          <w:p w14:paraId="5ABBB3AC" w14:textId="1DB23808" w:rsidR="00592E82" w:rsidRPr="00F36FBD" w:rsidRDefault="0051343F" w:rsidP="001834E9">
            <w:pPr>
              <w:pStyle w:val="Tabellentext"/>
              <w:rPr>
                <w:rFonts w:cs="Arial"/>
                <w:szCs w:val="20"/>
              </w:rPr>
            </w:pPr>
            <w:r>
              <w:rPr>
                <w:rFonts w:cs="Arial"/>
                <w:szCs w:val="20"/>
              </w:rPr>
              <w:t>Transport Layer Security</w:t>
            </w:r>
            <w:r w:rsidR="008D70D6">
              <w:rPr>
                <w:rFonts w:cs="Arial"/>
                <w:szCs w:val="20"/>
              </w:rPr>
              <w:t>, Verschlüsselungsprotokoll</w:t>
            </w:r>
          </w:p>
        </w:tc>
      </w:tr>
      <w:tr w:rsidR="008D70D6" w:rsidRPr="00F36FBD" w14:paraId="423AEAE8" w14:textId="77777777" w:rsidTr="001834E9">
        <w:trPr>
          <w:cantSplit/>
        </w:trPr>
        <w:tc>
          <w:tcPr>
            <w:tcW w:w="1830" w:type="dxa"/>
          </w:tcPr>
          <w:p w14:paraId="11D3279A" w14:textId="483DF34B" w:rsidR="008D70D6" w:rsidRPr="00F36FBD" w:rsidRDefault="008D70D6" w:rsidP="001834E9">
            <w:pPr>
              <w:pStyle w:val="Tabellentext"/>
              <w:rPr>
                <w:rStyle w:val="ACROSSPlaceableCharacter"/>
              </w:rPr>
            </w:pPr>
            <w:r>
              <w:rPr>
                <w:rStyle w:val="ACROSSPlaceableCharacter"/>
              </w:rPr>
              <w:t>PEM</w:t>
            </w:r>
          </w:p>
        </w:tc>
        <w:tc>
          <w:tcPr>
            <w:tcW w:w="7638" w:type="dxa"/>
          </w:tcPr>
          <w:p w14:paraId="6CA2F26B" w14:textId="1F07CBDD" w:rsidR="008D70D6" w:rsidRPr="00F36FBD" w:rsidRDefault="008D70D6" w:rsidP="001834E9">
            <w:pPr>
              <w:pStyle w:val="Tabellentext"/>
              <w:rPr>
                <w:noProof/>
              </w:rPr>
            </w:pPr>
            <w:r>
              <w:rPr>
                <w:noProof/>
              </w:rPr>
              <w:t>Privacy Enhanced Mail, Dateiformat nach RFC 7468</w:t>
            </w:r>
          </w:p>
        </w:tc>
      </w:tr>
      <w:tr w:rsidR="00F10D11" w:rsidRPr="005F7F16" w14:paraId="3DA2DF5A" w14:textId="77777777" w:rsidTr="00934476">
        <w:trPr>
          <w:cantSplit/>
        </w:trPr>
        <w:tc>
          <w:tcPr>
            <w:tcW w:w="1830" w:type="dxa"/>
          </w:tcPr>
          <w:p w14:paraId="7662A743" w14:textId="77777777" w:rsidR="00F10D11" w:rsidRDefault="00F10D11" w:rsidP="00934476">
            <w:pPr>
              <w:pStyle w:val="Tabellentext"/>
              <w:rPr>
                <w:rStyle w:val="ACROSSPlaceableCharacter"/>
              </w:rPr>
            </w:pPr>
            <w:r>
              <w:rPr>
                <w:rStyle w:val="ACROSSPlaceableCharacter"/>
              </w:rPr>
              <w:t>RSA</w:t>
            </w:r>
          </w:p>
        </w:tc>
        <w:tc>
          <w:tcPr>
            <w:tcW w:w="7638" w:type="dxa"/>
          </w:tcPr>
          <w:p w14:paraId="41B7A788" w14:textId="77777777" w:rsidR="00F10D11" w:rsidRPr="00F10D11" w:rsidRDefault="00F10D11" w:rsidP="00934476">
            <w:pPr>
              <w:pStyle w:val="Tabellentext"/>
              <w:rPr>
                <w:noProof/>
              </w:rPr>
            </w:pPr>
            <w:r w:rsidRPr="00F10D11">
              <w:rPr>
                <w:noProof/>
              </w:rPr>
              <w:t>Rivest–Shamir–Adleman, asymmetrisches k</w:t>
            </w:r>
            <w:r>
              <w:rPr>
                <w:noProof/>
              </w:rPr>
              <w:t>ryptographisches Verfahren</w:t>
            </w:r>
          </w:p>
        </w:tc>
      </w:tr>
      <w:tr w:rsidR="008E5372" w:rsidRPr="005F7F16" w14:paraId="710536D9" w14:textId="77777777" w:rsidTr="00934476">
        <w:trPr>
          <w:cantSplit/>
        </w:trPr>
        <w:tc>
          <w:tcPr>
            <w:tcW w:w="1830" w:type="dxa"/>
          </w:tcPr>
          <w:p w14:paraId="5779E172" w14:textId="0ED3C0E9" w:rsidR="008E5372" w:rsidRDefault="008E5372" w:rsidP="00934476">
            <w:pPr>
              <w:pStyle w:val="Tabellentext"/>
              <w:rPr>
                <w:rStyle w:val="ACROSSPlaceableCharacter"/>
              </w:rPr>
            </w:pPr>
            <w:r>
              <w:rPr>
                <w:rStyle w:val="ACROSSPlaceableCharacter"/>
              </w:rPr>
              <w:t>localhost</w:t>
            </w:r>
          </w:p>
        </w:tc>
        <w:tc>
          <w:tcPr>
            <w:tcW w:w="7638" w:type="dxa"/>
          </w:tcPr>
          <w:p w14:paraId="79CAB817" w14:textId="223E94B1" w:rsidR="008E5372" w:rsidRPr="00F10D11" w:rsidRDefault="008E5372" w:rsidP="00934476">
            <w:pPr>
              <w:pStyle w:val="Tabellentext"/>
              <w:rPr>
                <w:noProof/>
              </w:rPr>
            </w:pPr>
            <w:r w:rsidRPr="008E5372">
              <w:rPr>
                <w:noProof/>
              </w:rPr>
              <w:t>localhost benennt in der Netzwerktechnik den lokalen Rechner</w:t>
            </w:r>
          </w:p>
        </w:tc>
      </w:tr>
      <w:tr w:rsidR="00783E19" w:rsidRPr="00783E19" w14:paraId="314325AB" w14:textId="77777777" w:rsidTr="001834E9">
        <w:trPr>
          <w:cantSplit/>
        </w:trPr>
        <w:tc>
          <w:tcPr>
            <w:tcW w:w="1830" w:type="dxa"/>
          </w:tcPr>
          <w:p w14:paraId="51870D6C" w14:textId="7091B788" w:rsidR="00783E19" w:rsidRDefault="00783E19" w:rsidP="001834E9">
            <w:pPr>
              <w:pStyle w:val="Tabellentext"/>
              <w:rPr>
                <w:rStyle w:val="ACROSSPlaceableCharacter"/>
              </w:rPr>
            </w:pPr>
            <w:r>
              <w:rPr>
                <w:rStyle w:val="ACROSSPlaceableCharacter"/>
              </w:rPr>
              <w:t>SHA</w:t>
            </w:r>
          </w:p>
        </w:tc>
        <w:tc>
          <w:tcPr>
            <w:tcW w:w="7638" w:type="dxa"/>
          </w:tcPr>
          <w:p w14:paraId="451AD3FB" w14:textId="0F9E1915" w:rsidR="00783E19" w:rsidRPr="00783E19" w:rsidRDefault="00783E19" w:rsidP="001834E9">
            <w:pPr>
              <w:pStyle w:val="Tabellentext"/>
              <w:rPr>
                <w:noProof/>
              </w:rPr>
            </w:pPr>
            <w:r w:rsidRPr="00783E19">
              <w:rPr>
                <w:noProof/>
              </w:rPr>
              <w:t>Secure Hash Algorithm, kryptologische Hashfunktio</w:t>
            </w:r>
            <w:r>
              <w:rPr>
                <w:noProof/>
              </w:rPr>
              <w:t>n</w:t>
            </w:r>
          </w:p>
        </w:tc>
      </w:tr>
      <w:tr w:rsidR="005F7F16" w:rsidRPr="005F7F16" w14:paraId="6E35BBAD" w14:textId="77777777" w:rsidTr="001834E9">
        <w:trPr>
          <w:cantSplit/>
        </w:trPr>
        <w:tc>
          <w:tcPr>
            <w:tcW w:w="1830" w:type="dxa"/>
          </w:tcPr>
          <w:p w14:paraId="19E4051F" w14:textId="0E60594B" w:rsidR="005F7F16" w:rsidRDefault="005F7F16" w:rsidP="001834E9">
            <w:pPr>
              <w:pStyle w:val="Tabellentext"/>
              <w:rPr>
                <w:rStyle w:val="ACROSSPlaceableCharacter"/>
              </w:rPr>
            </w:pPr>
            <w:r>
              <w:rPr>
                <w:rStyle w:val="ACROSSPlaceableCharacter"/>
              </w:rPr>
              <w:t>JSON</w:t>
            </w:r>
          </w:p>
        </w:tc>
        <w:tc>
          <w:tcPr>
            <w:tcW w:w="7638" w:type="dxa"/>
          </w:tcPr>
          <w:p w14:paraId="5BA54430" w14:textId="787A6905" w:rsidR="005F7F16" w:rsidRPr="005F7F16" w:rsidRDefault="005F7F16" w:rsidP="001834E9">
            <w:pPr>
              <w:pStyle w:val="Tabellentext"/>
              <w:rPr>
                <w:noProof/>
                <w:lang w:val="en-US"/>
              </w:rPr>
            </w:pPr>
            <w:r w:rsidRPr="005F7F16">
              <w:rPr>
                <w:noProof/>
                <w:lang w:val="en-US"/>
              </w:rPr>
              <w:t>JavaScript Object Notation, Datenformat n</w:t>
            </w:r>
            <w:r>
              <w:rPr>
                <w:noProof/>
                <w:lang w:val="en-US"/>
              </w:rPr>
              <w:t>ach RFC 8259</w:t>
            </w:r>
          </w:p>
        </w:tc>
      </w:tr>
      <w:tr w:rsidR="001A68BA" w:rsidRPr="005F7F16" w14:paraId="78668CCD" w14:textId="77777777" w:rsidTr="001834E9">
        <w:trPr>
          <w:cantSplit/>
        </w:trPr>
        <w:tc>
          <w:tcPr>
            <w:tcW w:w="1830" w:type="dxa"/>
          </w:tcPr>
          <w:p w14:paraId="348E40F9" w14:textId="2B52C967" w:rsidR="001A68BA" w:rsidRDefault="001A68BA" w:rsidP="001834E9">
            <w:pPr>
              <w:pStyle w:val="Tabellentext"/>
              <w:rPr>
                <w:rStyle w:val="ACROSSPlaceableCharacter"/>
              </w:rPr>
            </w:pPr>
            <w:r>
              <w:rPr>
                <w:rStyle w:val="ACROSSPlaceableCharacter"/>
              </w:rPr>
              <w:t>CSV</w:t>
            </w:r>
          </w:p>
        </w:tc>
        <w:tc>
          <w:tcPr>
            <w:tcW w:w="7638" w:type="dxa"/>
          </w:tcPr>
          <w:p w14:paraId="505F705D" w14:textId="245C9006" w:rsidR="001A68BA" w:rsidRPr="005F7F16" w:rsidRDefault="001A68BA" w:rsidP="001834E9">
            <w:pPr>
              <w:pStyle w:val="Tabellentext"/>
              <w:rPr>
                <w:noProof/>
                <w:lang w:val="en-US"/>
              </w:rPr>
            </w:pPr>
            <w:r>
              <w:rPr>
                <w:noProof/>
                <w:lang w:val="en-US"/>
              </w:rPr>
              <w:t>Comma-</w:t>
            </w:r>
            <w:r w:rsidR="00F10D11">
              <w:rPr>
                <w:noProof/>
                <w:lang w:val="en-US"/>
              </w:rPr>
              <w:t>S</w:t>
            </w:r>
            <w:r>
              <w:rPr>
                <w:noProof/>
                <w:lang w:val="en-US"/>
              </w:rPr>
              <w:t xml:space="preserve">eparated </w:t>
            </w:r>
            <w:r w:rsidR="00F10D11">
              <w:rPr>
                <w:noProof/>
                <w:lang w:val="en-US"/>
              </w:rPr>
              <w:t>V</w:t>
            </w:r>
            <w:r>
              <w:rPr>
                <w:noProof/>
                <w:lang w:val="en-US"/>
              </w:rPr>
              <w:t>alues</w:t>
            </w:r>
            <w:r w:rsidR="003B4B5E">
              <w:rPr>
                <w:noProof/>
                <w:lang w:val="en-US"/>
              </w:rPr>
              <w:t>, Dateiformat nach RFC 4180</w:t>
            </w:r>
          </w:p>
        </w:tc>
      </w:tr>
    </w:tbl>
    <w:p w14:paraId="6A940B8B" w14:textId="77777777" w:rsidR="00755A5D" w:rsidRPr="00F36FBD" w:rsidRDefault="00755A5D" w:rsidP="00755A5D">
      <w:pPr>
        <w:pStyle w:val="2ohneNr"/>
      </w:pPr>
      <w:bookmarkStart w:id="25" w:name="_Toc244496092"/>
      <w:bookmarkStart w:id="26" w:name="_Toc370824261"/>
      <w:bookmarkStart w:id="27" w:name="_Toc370893268"/>
      <w:r w:rsidRPr="00F36FBD">
        <w:t>Abbildungsverzeichnis</w:t>
      </w:r>
      <w:bookmarkEnd w:id="25"/>
      <w:bookmarkEnd w:id="26"/>
      <w:bookmarkEnd w:id="27"/>
    </w:p>
    <w:p w14:paraId="3A90DA0F" w14:textId="11452BFC" w:rsidR="00B545C2" w:rsidRDefault="00755A5D">
      <w:pPr>
        <w:pStyle w:val="Abbildungsverzeichnis"/>
        <w:rPr>
          <w:rFonts w:asciiTheme="minorHAnsi" w:eastAsiaTheme="minorEastAsia" w:hAnsiTheme="minorHAnsi" w:cstheme="minorBidi"/>
          <w:b w:val="0"/>
          <w:noProof/>
          <w:sz w:val="22"/>
          <w:szCs w:val="22"/>
        </w:rPr>
      </w:pPr>
      <w:r w:rsidRPr="00F36FBD">
        <w:rPr>
          <w:b w:val="0"/>
          <w:noProof/>
        </w:rPr>
        <w:fldChar w:fldCharType="begin"/>
      </w:r>
      <w:r w:rsidRPr="00F36FBD">
        <w:rPr>
          <w:noProof/>
        </w:rPr>
        <w:instrText xml:space="preserve"> TOC \f B \h \z \t "Bilduntertitel" \c </w:instrText>
      </w:r>
      <w:r w:rsidRPr="00F36FBD">
        <w:rPr>
          <w:b w:val="0"/>
          <w:noProof/>
        </w:rPr>
        <w:fldChar w:fldCharType="separate"/>
      </w:r>
      <w:hyperlink w:anchor="_Toc139622437" w:history="1">
        <w:r w:rsidR="00B545C2" w:rsidRPr="00F97366">
          <w:rPr>
            <w:rStyle w:val="Hyperlink"/>
            <w:noProof/>
          </w:rPr>
          <w:t>Bild 1:</w:t>
        </w:r>
        <w:r w:rsidR="00B545C2">
          <w:rPr>
            <w:rFonts w:asciiTheme="minorHAnsi" w:eastAsiaTheme="minorEastAsia" w:hAnsiTheme="minorHAnsi" w:cstheme="minorBidi"/>
            <w:b w:val="0"/>
            <w:noProof/>
            <w:sz w:val="22"/>
            <w:szCs w:val="22"/>
          </w:rPr>
          <w:tab/>
        </w:r>
        <w:r w:rsidR="00B545C2" w:rsidRPr="00F97366">
          <w:rPr>
            <w:rStyle w:val="Hyperlink"/>
            <w:noProof/>
          </w:rPr>
          <w:t>Resource-Kontextmenü mit Menüeintrag für das Plug-In</w:t>
        </w:r>
        <w:r w:rsidR="00B545C2">
          <w:rPr>
            <w:noProof/>
            <w:webHidden/>
          </w:rPr>
          <w:tab/>
        </w:r>
        <w:r w:rsidR="00B545C2">
          <w:rPr>
            <w:noProof/>
            <w:webHidden/>
          </w:rPr>
          <w:fldChar w:fldCharType="begin"/>
        </w:r>
        <w:r w:rsidR="00B545C2">
          <w:rPr>
            <w:noProof/>
            <w:webHidden/>
          </w:rPr>
          <w:instrText xml:space="preserve"> PAGEREF _Toc139622437 \h </w:instrText>
        </w:r>
        <w:r w:rsidR="00B545C2">
          <w:rPr>
            <w:noProof/>
            <w:webHidden/>
          </w:rPr>
        </w:r>
        <w:r w:rsidR="00B545C2">
          <w:rPr>
            <w:noProof/>
            <w:webHidden/>
          </w:rPr>
          <w:fldChar w:fldCharType="separate"/>
        </w:r>
        <w:r w:rsidR="00251C10">
          <w:rPr>
            <w:noProof/>
            <w:webHidden/>
          </w:rPr>
          <w:t>12</w:t>
        </w:r>
        <w:r w:rsidR="00B545C2">
          <w:rPr>
            <w:noProof/>
            <w:webHidden/>
          </w:rPr>
          <w:fldChar w:fldCharType="end"/>
        </w:r>
      </w:hyperlink>
    </w:p>
    <w:p w14:paraId="620A35EF" w14:textId="3256909B" w:rsidR="00B545C2" w:rsidRDefault="00000000">
      <w:pPr>
        <w:pStyle w:val="Abbildungsverzeichnis"/>
        <w:rPr>
          <w:rFonts w:asciiTheme="minorHAnsi" w:eastAsiaTheme="minorEastAsia" w:hAnsiTheme="minorHAnsi" w:cstheme="minorBidi"/>
          <w:b w:val="0"/>
          <w:noProof/>
          <w:sz w:val="22"/>
          <w:szCs w:val="22"/>
        </w:rPr>
      </w:pPr>
      <w:hyperlink w:anchor="_Toc139622438" w:history="1">
        <w:r w:rsidR="00B545C2" w:rsidRPr="00F97366">
          <w:rPr>
            <w:rStyle w:val="Hyperlink"/>
            <w:noProof/>
          </w:rPr>
          <w:t>Bild 2:</w:t>
        </w:r>
        <w:r w:rsidR="00B545C2">
          <w:rPr>
            <w:rFonts w:asciiTheme="minorHAnsi" w:eastAsiaTheme="minorEastAsia" w:hAnsiTheme="minorHAnsi" w:cstheme="minorBidi"/>
            <w:b w:val="0"/>
            <w:noProof/>
            <w:sz w:val="22"/>
            <w:szCs w:val="22"/>
          </w:rPr>
          <w:tab/>
        </w:r>
        <w:r w:rsidR="00B545C2" w:rsidRPr="00F97366">
          <w:rPr>
            <w:rStyle w:val="Hyperlink"/>
            <w:noProof/>
          </w:rPr>
          <w:t>Meldungsfenster des Plug-Ins mit Fortschrittsbalken</w:t>
        </w:r>
        <w:r w:rsidR="00B545C2">
          <w:rPr>
            <w:noProof/>
            <w:webHidden/>
          </w:rPr>
          <w:tab/>
        </w:r>
        <w:r w:rsidR="00B545C2">
          <w:rPr>
            <w:noProof/>
            <w:webHidden/>
          </w:rPr>
          <w:fldChar w:fldCharType="begin"/>
        </w:r>
        <w:r w:rsidR="00B545C2">
          <w:rPr>
            <w:noProof/>
            <w:webHidden/>
          </w:rPr>
          <w:instrText xml:space="preserve"> PAGEREF _Toc139622438 \h </w:instrText>
        </w:r>
        <w:r w:rsidR="00B545C2">
          <w:rPr>
            <w:noProof/>
            <w:webHidden/>
          </w:rPr>
        </w:r>
        <w:r w:rsidR="00B545C2">
          <w:rPr>
            <w:noProof/>
            <w:webHidden/>
          </w:rPr>
          <w:fldChar w:fldCharType="separate"/>
        </w:r>
        <w:r w:rsidR="00251C10">
          <w:rPr>
            <w:noProof/>
            <w:webHidden/>
          </w:rPr>
          <w:t>13</w:t>
        </w:r>
        <w:r w:rsidR="00B545C2">
          <w:rPr>
            <w:noProof/>
            <w:webHidden/>
          </w:rPr>
          <w:fldChar w:fldCharType="end"/>
        </w:r>
      </w:hyperlink>
    </w:p>
    <w:p w14:paraId="3CC3EC6A" w14:textId="30B7941E" w:rsidR="00B545C2" w:rsidRDefault="00000000">
      <w:pPr>
        <w:pStyle w:val="Abbildungsverzeichnis"/>
        <w:rPr>
          <w:rFonts w:asciiTheme="minorHAnsi" w:eastAsiaTheme="minorEastAsia" w:hAnsiTheme="minorHAnsi" w:cstheme="minorBidi"/>
          <w:b w:val="0"/>
          <w:noProof/>
          <w:sz w:val="22"/>
          <w:szCs w:val="22"/>
        </w:rPr>
      </w:pPr>
      <w:hyperlink w:anchor="_Toc139622439" w:history="1">
        <w:r w:rsidR="00B545C2" w:rsidRPr="00F97366">
          <w:rPr>
            <w:rStyle w:val="Hyperlink"/>
            <w:noProof/>
          </w:rPr>
          <w:t>Bild 3:</w:t>
        </w:r>
        <w:r w:rsidR="00B545C2">
          <w:rPr>
            <w:rFonts w:asciiTheme="minorHAnsi" w:eastAsiaTheme="minorEastAsia" w:hAnsiTheme="minorHAnsi" w:cstheme="minorBidi"/>
            <w:b w:val="0"/>
            <w:noProof/>
            <w:sz w:val="22"/>
            <w:szCs w:val="22"/>
          </w:rPr>
          <w:tab/>
        </w:r>
        <w:r w:rsidR="00B545C2" w:rsidRPr="00F97366">
          <w:rPr>
            <w:rStyle w:val="Hyperlink"/>
            <w:noProof/>
          </w:rPr>
          <w:t>Meldungsfenster des Plug-Ins mit Aufforderung zum System-Login</w:t>
        </w:r>
        <w:r w:rsidR="00B545C2">
          <w:rPr>
            <w:noProof/>
            <w:webHidden/>
          </w:rPr>
          <w:tab/>
        </w:r>
        <w:r w:rsidR="00B545C2">
          <w:rPr>
            <w:noProof/>
            <w:webHidden/>
          </w:rPr>
          <w:fldChar w:fldCharType="begin"/>
        </w:r>
        <w:r w:rsidR="00B545C2">
          <w:rPr>
            <w:noProof/>
            <w:webHidden/>
          </w:rPr>
          <w:instrText xml:space="preserve"> PAGEREF _Toc139622439 \h </w:instrText>
        </w:r>
        <w:r w:rsidR="00B545C2">
          <w:rPr>
            <w:noProof/>
            <w:webHidden/>
          </w:rPr>
        </w:r>
        <w:r w:rsidR="00B545C2">
          <w:rPr>
            <w:noProof/>
            <w:webHidden/>
          </w:rPr>
          <w:fldChar w:fldCharType="separate"/>
        </w:r>
        <w:r w:rsidR="00251C10">
          <w:rPr>
            <w:noProof/>
            <w:webHidden/>
          </w:rPr>
          <w:t>13</w:t>
        </w:r>
        <w:r w:rsidR="00B545C2">
          <w:rPr>
            <w:noProof/>
            <w:webHidden/>
          </w:rPr>
          <w:fldChar w:fldCharType="end"/>
        </w:r>
      </w:hyperlink>
    </w:p>
    <w:p w14:paraId="43516923" w14:textId="334D059E" w:rsidR="00B545C2" w:rsidRDefault="00000000">
      <w:pPr>
        <w:pStyle w:val="Abbildungsverzeichnis"/>
        <w:rPr>
          <w:rFonts w:asciiTheme="minorHAnsi" w:eastAsiaTheme="minorEastAsia" w:hAnsiTheme="minorHAnsi" w:cstheme="minorBidi"/>
          <w:b w:val="0"/>
          <w:noProof/>
          <w:sz w:val="22"/>
          <w:szCs w:val="22"/>
        </w:rPr>
      </w:pPr>
      <w:hyperlink w:anchor="_Toc139622440" w:history="1">
        <w:r w:rsidR="00B545C2" w:rsidRPr="00F97366">
          <w:rPr>
            <w:rStyle w:val="Hyperlink"/>
            <w:noProof/>
          </w:rPr>
          <w:t>Bild 4:</w:t>
        </w:r>
        <w:r w:rsidR="00B545C2">
          <w:rPr>
            <w:rFonts w:asciiTheme="minorHAnsi" w:eastAsiaTheme="minorEastAsia" w:hAnsiTheme="minorHAnsi" w:cstheme="minorBidi"/>
            <w:b w:val="0"/>
            <w:noProof/>
            <w:sz w:val="22"/>
            <w:szCs w:val="22"/>
          </w:rPr>
          <w:tab/>
        </w:r>
        <w:r w:rsidR="00B545C2" w:rsidRPr="00F97366">
          <w:rPr>
            <w:rStyle w:val="Hyperlink"/>
            <w:noProof/>
          </w:rPr>
          <w:t>Dialogfenster des Plug-Ins zur Sicherung der Inventardaten</w:t>
        </w:r>
        <w:r w:rsidR="00B545C2">
          <w:rPr>
            <w:noProof/>
            <w:webHidden/>
          </w:rPr>
          <w:tab/>
        </w:r>
        <w:r w:rsidR="00B545C2">
          <w:rPr>
            <w:noProof/>
            <w:webHidden/>
          </w:rPr>
          <w:fldChar w:fldCharType="begin"/>
        </w:r>
        <w:r w:rsidR="00B545C2">
          <w:rPr>
            <w:noProof/>
            <w:webHidden/>
          </w:rPr>
          <w:instrText xml:space="preserve"> PAGEREF _Toc139622440 \h </w:instrText>
        </w:r>
        <w:r w:rsidR="00B545C2">
          <w:rPr>
            <w:noProof/>
            <w:webHidden/>
          </w:rPr>
        </w:r>
        <w:r w:rsidR="00B545C2">
          <w:rPr>
            <w:noProof/>
            <w:webHidden/>
          </w:rPr>
          <w:fldChar w:fldCharType="separate"/>
        </w:r>
        <w:r w:rsidR="00251C10">
          <w:rPr>
            <w:noProof/>
            <w:webHidden/>
          </w:rPr>
          <w:t>14</w:t>
        </w:r>
        <w:r w:rsidR="00B545C2">
          <w:rPr>
            <w:noProof/>
            <w:webHidden/>
          </w:rPr>
          <w:fldChar w:fldCharType="end"/>
        </w:r>
      </w:hyperlink>
    </w:p>
    <w:p w14:paraId="253B3A42" w14:textId="3E395FC1" w:rsidR="00B545C2" w:rsidRDefault="00000000">
      <w:pPr>
        <w:pStyle w:val="Abbildungsverzeichnis"/>
        <w:rPr>
          <w:rFonts w:asciiTheme="minorHAnsi" w:eastAsiaTheme="minorEastAsia" w:hAnsiTheme="minorHAnsi" w:cstheme="minorBidi"/>
          <w:b w:val="0"/>
          <w:noProof/>
          <w:sz w:val="22"/>
          <w:szCs w:val="22"/>
        </w:rPr>
      </w:pPr>
      <w:hyperlink w:anchor="_Toc139622441" w:history="1">
        <w:r w:rsidR="00B545C2" w:rsidRPr="00F97366">
          <w:rPr>
            <w:rStyle w:val="Hyperlink"/>
            <w:noProof/>
          </w:rPr>
          <w:t>Bild 5:</w:t>
        </w:r>
        <w:r w:rsidR="00B545C2">
          <w:rPr>
            <w:rFonts w:asciiTheme="minorHAnsi" w:eastAsiaTheme="minorEastAsia" w:hAnsiTheme="minorHAnsi" w:cstheme="minorBidi"/>
            <w:b w:val="0"/>
            <w:noProof/>
            <w:sz w:val="22"/>
            <w:szCs w:val="22"/>
          </w:rPr>
          <w:tab/>
        </w:r>
        <w:r w:rsidR="00B545C2" w:rsidRPr="00F97366">
          <w:rPr>
            <w:rStyle w:val="Hyperlink"/>
            <w:noProof/>
          </w:rPr>
          <w:t>Ausschnitt eines Beispiels mit den Inventardaten der CSV-Datei</w:t>
        </w:r>
        <w:r w:rsidR="00B545C2">
          <w:rPr>
            <w:noProof/>
            <w:webHidden/>
          </w:rPr>
          <w:tab/>
        </w:r>
        <w:r w:rsidR="00B545C2">
          <w:rPr>
            <w:noProof/>
            <w:webHidden/>
          </w:rPr>
          <w:fldChar w:fldCharType="begin"/>
        </w:r>
        <w:r w:rsidR="00B545C2">
          <w:rPr>
            <w:noProof/>
            <w:webHidden/>
          </w:rPr>
          <w:instrText xml:space="preserve"> PAGEREF _Toc139622441 \h </w:instrText>
        </w:r>
        <w:r w:rsidR="00B545C2">
          <w:rPr>
            <w:noProof/>
            <w:webHidden/>
          </w:rPr>
        </w:r>
        <w:r w:rsidR="00B545C2">
          <w:rPr>
            <w:noProof/>
            <w:webHidden/>
          </w:rPr>
          <w:fldChar w:fldCharType="separate"/>
        </w:r>
        <w:r w:rsidR="00251C10">
          <w:rPr>
            <w:noProof/>
            <w:webHidden/>
          </w:rPr>
          <w:t>14</w:t>
        </w:r>
        <w:r w:rsidR="00B545C2">
          <w:rPr>
            <w:noProof/>
            <w:webHidden/>
          </w:rPr>
          <w:fldChar w:fldCharType="end"/>
        </w:r>
      </w:hyperlink>
    </w:p>
    <w:p w14:paraId="38BB81D9" w14:textId="6C36C7F2" w:rsidR="000C3593" w:rsidRPr="005F7F16" w:rsidRDefault="00755A5D" w:rsidP="00755A5D">
      <w:pPr>
        <w:pStyle w:val="Textbody"/>
        <w:spacing w:after="283"/>
        <w:rPr>
          <w:b/>
          <w:color w:val="2F4F4F"/>
          <w:sz w:val="14"/>
          <w:lang w:val="en-US"/>
        </w:rPr>
      </w:pPr>
      <w:r w:rsidRPr="00F36FBD">
        <w:rPr>
          <w:noProof/>
        </w:rPr>
        <w:fldChar w:fldCharType="end"/>
      </w:r>
    </w:p>
    <w:p w14:paraId="25C310DF" w14:textId="77777777" w:rsidR="000D2221" w:rsidRPr="005F7F16" w:rsidRDefault="000D2221" w:rsidP="000C3593">
      <w:pPr>
        <w:pStyle w:val="Textbody"/>
        <w:spacing w:after="283"/>
        <w:rPr>
          <w:b/>
          <w:color w:val="2F4F4F"/>
          <w:sz w:val="14"/>
          <w:lang w:val="en-US"/>
        </w:rPr>
      </w:pPr>
    </w:p>
    <w:p w14:paraId="0C7137B4" w14:textId="77777777" w:rsidR="00C00E38" w:rsidRPr="005F7F16" w:rsidRDefault="00C00E38" w:rsidP="000C3593">
      <w:pPr>
        <w:pStyle w:val="BasisText"/>
        <w:ind w:left="0"/>
        <w:rPr>
          <w:lang w:val="en-US"/>
        </w:rPr>
        <w:sectPr w:rsidR="00C00E38" w:rsidRPr="005F7F16" w:rsidSect="00B049D7">
          <w:headerReference w:type="even" r:id="rId46"/>
          <w:headerReference w:type="default" r:id="rId47"/>
          <w:type w:val="oddPage"/>
          <w:pgSz w:w="11907" w:h="16840" w:code="9"/>
          <w:pgMar w:top="1418" w:right="907" w:bottom="1134" w:left="907" w:header="851" w:footer="567" w:gutter="0"/>
          <w:cols w:space="708"/>
          <w:docGrid w:linePitch="360"/>
        </w:sectPr>
      </w:pPr>
    </w:p>
    <w:p w14:paraId="6E72AE02" w14:textId="4064155D" w:rsidR="00BC4CB3" w:rsidRPr="005F7F16" w:rsidRDefault="00BC4CB3" w:rsidP="00BC4CB3">
      <w:pPr>
        <w:pStyle w:val="BasisText"/>
        <w:rPr>
          <w:lang w:val="en-US"/>
        </w:rPr>
      </w:pPr>
    </w:p>
    <w:sectPr w:rsidR="00BC4CB3" w:rsidRPr="005F7F16" w:rsidSect="00B049D7">
      <w:headerReference w:type="even" r:id="rId48"/>
      <w:headerReference w:type="default" r:id="rId49"/>
      <w:footerReference w:type="even" r:id="rId50"/>
      <w:footerReference w:type="default" r:id="rId51"/>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FFDD8" w14:textId="77777777" w:rsidR="0019747E" w:rsidRDefault="0019747E">
      <w:r>
        <w:separator/>
      </w:r>
    </w:p>
  </w:endnote>
  <w:endnote w:type="continuationSeparator" w:id="0">
    <w:p w14:paraId="66435377" w14:textId="77777777" w:rsidR="0019747E" w:rsidRDefault="00197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0000000000000000000"/>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558E22F3" w:rsidR="00975ABE" w:rsidRDefault="00975ABE" w:rsidP="00C11B7E">
    <w:pPr>
      <w:pStyle w:val="TitelVersion"/>
    </w:pPr>
    <w:r>
      <w:tab/>
    </w:r>
    <w:fldSimple w:instr=" DOCPROPERTY  Dokument-ID  \* MERGEFORMAT ">
      <w:r w:rsidR="00251C10">
        <w:t>SILworX Plugin Asset_Inventory</w:t>
      </w:r>
    </w:fldSimple>
    <w:r>
      <w:t xml:space="preserve"> </w:t>
    </w:r>
    <w:fldSimple w:instr=" DOCPROPERTY  Dokumentenversion  \* MERGEFORMAT ">
      <w:r w:rsidR="00251C10">
        <w:t>Rev. 1.1</w:t>
      </w:r>
    </w:fldSimple>
    <w:r>
      <w:t xml:space="preserve"> (</w:t>
    </w:r>
    <w:fldSimple w:instr=" DOCPROPERTY  Dokumentenstand  \* MERGEFORMAT ">
      <w:r w:rsidR="00251C10">
        <w:t>2338</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13945DE2" w:rsidR="00975ABE" w:rsidRPr="008519C0" w:rsidRDefault="00975ABE" w:rsidP="008519C0">
    <w:pPr>
      <w:pStyle w:val="TitelVersion"/>
    </w:pPr>
    <w:r>
      <w:tab/>
    </w:r>
    <w:fldSimple w:instr=" DOCPROPERTY  Dokument-ID  \* MERGEFORMAT ">
      <w:r w:rsidR="00251C10">
        <w:t>SILworX Plugin Asset_Inventory</w:t>
      </w:r>
    </w:fldSimple>
    <w:r>
      <w:t xml:space="preserve"> </w:t>
    </w:r>
    <w:fldSimple w:instr=" DOCPROPERTY  Dokumentenversion  \* MERGEFORMAT ">
      <w:r w:rsidR="00251C10">
        <w:t>Rev. 1.1</w:t>
      </w:r>
    </w:fldSimple>
    <w:r>
      <w:t xml:space="preserve"> (</w:t>
    </w:r>
    <w:fldSimple w:instr=" DOCPROPERTY  Dokumentenstand  \* MERGEFORMAT ">
      <w:r w:rsidR="00251C10">
        <w:t>2338</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7BE2461F" w:rsidR="00975ABE" w:rsidRPr="00E02EFB" w:rsidRDefault="00975ABE" w:rsidP="00E02EFB">
    <w:pPr>
      <w:pStyle w:val="TitelVersion"/>
    </w:pPr>
    <w:r>
      <w:tab/>
    </w:r>
    <w:fldSimple w:instr=" DOCPROPERTY  Dokument-ID  \* MERGEFORMAT ">
      <w:r w:rsidR="00251C10">
        <w:t>SILworX Plugin Asset_Inventory</w:t>
      </w:r>
    </w:fldSimple>
    <w:r>
      <w:t xml:space="preserve"> D</w:t>
    </w:r>
    <w:r w:rsidRPr="00E02EFB">
      <w:t xml:space="preserve"> </w:t>
    </w:r>
    <w:r>
      <w:fldChar w:fldCharType="begin"/>
    </w:r>
    <w:r w:rsidRPr="00E02EFB">
      <w:instrText xml:space="preserve"> DOCPROPERTY  Dokumentenversion  \* MERGEFORMAT </w:instrText>
    </w:r>
    <w:r>
      <w:fldChar w:fldCharType="separate"/>
    </w:r>
    <w:r w:rsidR="00251C10">
      <w:t>Rev. 1.1</w:t>
    </w:r>
    <w:r>
      <w:fldChar w:fldCharType="end"/>
    </w:r>
    <w:r w:rsidRPr="00E02EFB">
      <w:t xml:space="preserve"> (</w:t>
    </w:r>
    <w:r>
      <w:fldChar w:fldCharType="begin"/>
    </w:r>
    <w:r w:rsidRPr="00E02EFB">
      <w:instrText xml:space="preserve"> DOCPROPERTY  Dokumentenstand  \* MERGEFORMAT </w:instrText>
    </w:r>
    <w:r>
      <w:fldChar w:fldCharType="separate"/>
    </w:r>
    <w:r w:rsidR="00251C10">
      <w:t>2338</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709C5BC6" w:rsidR="00975ABE" w:rsidRDefault="00975ABE" w:rsidP="00AF670A">
    <w:pPr>
      <w:pStyle w:val="Fuzeile"/>
      <w:tabs>
        <w:tab w:val="clear" w:pos="9628"/>
        <w:tab w:val="right" w:pos="9639"/>
      </w:tabs>
    </w:pPr>
    <w: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20</w:t>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Pr>
        <w:rStyle w:val="Seitenzahl"/>
      </w:rPr>
      <w:fldChar w:fldCharType="separate"/>
    </w:r>
    <w:r>
      <w:rPr>
        <w:rStyle w:val="Seitenzahl"/>
        <w:noProof/>
      </w:rPr>
      <w:t>52</w:t>
    </w:r>
    <w:r>
      <w:rPr>
        <w:rStyle w:val="Seitenzahl"/>
      </w:rPr>
      <w:fldChar w:fldCharType="end"/>
    </w:r>
    <w:r>
      <w:tab/>
    </w:r>
    <w:fldSimple w:instr=" DOCPROPERTY  Dokument-ID ">
      <w:r w:rsidR="00251C10">
        <w:t>SILworX Plugin Asset_Inventory</w:t>
      </w:r>
    </w:fldSimple>
    <w:r>
      <w:t xml:space="preserve"> D </w:t>
    </w:r>
    <w:fldSimple w:instr=" DOCPROPERTY  Dokumentenversion ">
      <w:r w:rsidR="00251C10">
        <w:t>Rev. 1.1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3625112F" w:rsidR="00975ABE" w:rsidRDefault="00000000" w:rsidP="00DF6375">
    <w:pPr>
      <w:pStyle w:val="Fuzeile"/>
      <w:tabs>
        <w:tab w:val="clear" w:pos="9628"/>
        <w:tab w:val="right" w:pos="9639"/>
      </w:tabs>
      <w:ind w:right="28"/>
    </w:pPr>
    <w:fldSimple w:instr=" DOCPROPERTY  Dokument-ID ">
      <w:r w:rsidR="00251C10">
        <w:t>SILworX Plugin Asset_Inventory</w:t>
      </w:r>
    </w:fldSimple>
    <w:r w:rsidR="00975ABE">
      <w:t xml:space="preserve"> D </w:t>
    </w:r>
    <w:fldSimple w:instr=" DOCPROPERTY  Dokumentenversion ">
      <w:r w:rsidR="00251C10">
        <w:t>Rev. 1.1</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5</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1F95" w14:textId="2C44233C" w:rsidR="00975ABE" w:rsidRDefault="00000000" w:rsidP="005068E5">
    <w:pPr>
      <w:pStyle w:val="Fuzeile"/>
    </w:pPr>
    <w:fldSimple w:instr=" DOCPROPERTY  Dokument-ID ">
      <w:r w:rsidR="00251C10">
        <w:t>SILworX Plugin Asset_Inventory</w:t>
      </w:r>
    </w:fldSimple>
    <w:r w:rsidR="00975ABE">
      <w:t xml:space="preserve"> D </w:t>
    </w:r>
    <w:fldSimple w:instr=" DOCPROPERTY  Dokumentenversion ">
      <w:r w:rsidR="00251C10">
        <w:t>Rev. 1.1</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21</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2477"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340072CA"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251C10">
                            <w:rPr>
                              <w:rFonts w:ascii="Arial" w:hAnsi="Arial" w:cs="Arial"/>
                              <w:noProof/>
                              <w:color w:val="FFFFFF" w:themeColor="background1"/>
                              <w:kern w:val="24"/>
                              <w:sz w:val="14"/>
                              <w:szCs w:val="14"/>
                            </w:rPr>
                            <w:t>2023</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by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1"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340072CA"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251C10">
                      <w:rPr>
                        <w:rFonts w:ascii="Arial" w:hAnsi="Arial" w:cs="Arial"/>
                        <w:noProof/>
                        <w:color w:val="FFFFFF" w:themeColor="background1"/>
                        <w:kern w:val="24"/>
                        <w:sz w:val="14"/>
                        <w:szCs w:val="14"/>
                      </w:rPr>
                      <w:t>2023</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by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2"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B49A1" w14:textId="77777777" w:rsidR="0019747E" w:rsidRDefault="0019747E">
      <w:r>
        <w:separator/>
      </w:r>
    </w:p>
  </w:footnote>
  <w:footnote w:type="continuationSeparator" w:id="0">
    <w:p w14:paraId="625481E0" w14:textId="77777777" w:rsidR="0019747E" w:rsidRDefault="00197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257F13D0" w:rsidR="00975ABE" w:rsidRPr="00FF56C6" w:rsidRDefault="00B545C2" w:rsidP="00D117A5">
    <w:pPr>
      <w:pStyle w:val="Kopfzeile"/>
      <w:pBdr>
        <w:bottom w:val="none" w:sz="0" w:space="0" w:color="auto"/>
      </w:pBdr>
      <w:tabs>
        <w:tab w:val="clear" w:pos="9628"/>
        <w:tab w:val="left" w:pos="709"/>
        <w:tab w:val="left" w:pos="3690"/>
      </w:tabs>
    </w:pPr>
    <w:r>
      <w:rPr>
        <w:noProof/>
      </w:rPr>
      <w:drawing>
        <wp:anchor distT="0" distB="0" distL="114300" distR="114300" simplePos="0" relativeHeight="251483136" behindDoc="1" locked="0" layoutInCell="1" allowOverlap="1" wp14:anchorId="17D52320" wp14:editId="7419B263">
          <wp:simplePos x="0" y="0"/>
          <wp:positionH relativeFrom="page">
            <wp:posOffset>0</wp:posOffset>
          </wp:positionH>
          <wp:positionV relativeFrom="paragraph">
            <wp:posOffset>635</wp:posOffset>
          </wp:positionV>
          <wp:extent cx="7562215" cy="10694670"/>
          <wp:effectExtent l="0" t="0" r="635"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EC14AD">
      <w:rPr>
        <w:noProof/>
      </w:rPr>
      <mc:AlternateContent>
        <mc:Choice Requires="wps">
          <w:drawing>
            <wp:anchor distT="0" distB="0" distL="114300" distR="114300" simplePos="0" relativeHeight="251487232" behindDoc="0" locked="0" layoutInCell="1" allowOverlap="1" wp14:anchorId="1140F700" wp14:editId="37329B46">
              <wp:simplePos x="0" y="0"/>
              <wp:positionH relativeFrom="column">
                <wp:posOffset>2590800</wp:posOffset>
              </wp:positionH>
              <wp:positionV relativeFrom="paragraph">
                <wp:posOffset>2533650</wp:posOffset>
              </wp:positionV>
              <wp:extent cx="4488815" cy="1552575"/>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8815" cy="1552575"/>
                      </a:xfrm>
                      <a:prstGeom prst="rect">
                        <a:avLst/>
                      </a:prstGeom>
                      <a:noFill/>
                      <a:ln w="9525">
                        <a:noFill/>
                        <a:miter lim="800000"/>
                        <a:headEnd/>
                        <a:tailEnd/>
                      </a:ln>
                    </wps:spPr>
                    <wps:txb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A209A0C"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t>Asset_Inventory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7" type="#_x0000_t202" style="position:absolute;margin-left:204pt;margin-top:199.5pt;width:353.45pt;height:122.2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" filled="f" stroked="f">
              <v:textbo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A209A0C"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t>Asset_Inventory</w:t>
                    </w:r>
                  </w:p>
                </w:txbxContent>
              </v:textbox>
            </v:shape>
          </w:pict>
        </mc:Fallback>
      </mc:AlternateContent>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6054957C" w:rsidR="00975ABE" w:rsidRPr="00CD30E7" w:rsidRDefault="00975ABE" w:rsidP="00B601C1">
    <w:pPr>
      <w:pStyle w:val="Kopfzeile"/>
    </w:pPr>
    <w:r>
      <w:rPr>
        <w:noProof/>
      </w:rPr>
      <w:fldChar w:fldCharType="begin"/>
    </w:r>
    <w:r>
      <w:rPr>
        <w:noProof/>
      </w:rPr>
      <w:instrText xml:space="preserve"> STYLEREF  ÜContents </w:instrText>
    </w:r>
    <w:r>
      <w:rPr>
        <w:noProof/>
      </w:rPr>
      <w:fldChar w:fldCharType="end"/>
    </w:r>
    <w:r>
      <w:tab/>
    </w:r>
    <w:fldSimple w:instr=" TITLE  ">
      <w:r w:rsidR="00251C10">
        <w:t>SILworX Plug-In Asset_Inventory</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0F645E73" w:rsidR="00975ABE" w:rsidRDefault="00000000" w:rsidP="00B601C1">
    <w:pPr>
      <w:pStyle w:val="Kopfzeile"/>
    </w:pPr>
    <w:fldSimple w:instr=" TITLE  ">
      <w:r w:rsidR="00251C10">
        <w:t>SILworX Plug-In Asset_Inventory</w:t>
      </w:r>
    </w:fldSimple>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4066886A" w:rsidR="00975ABE" w:rsidRDefault="00975ABE" w:rsidP="00B601C1">
    <w:pPr>
      <w:pStyle w:val="Kopfzeile"/>
    </w:pPr>
    <w:r>
      <w:tab/>
    </w:r>
    <w:r>
      <w:fldChar w:fldCharType="begin"/>
    </w:r>
    <w:r>
      <w:instrText xml:space="preserve"> STYLEREF  Ü1ohneNr </w:instrText>
    </w:r>
    <w:r>
      <w:fldChar w:fldCharType="separate"/>
    </w:r>
    <w:r w:rsidR="00251C10">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0C2" w14:textId="658B0038" w:rsidR="00975ABE" w:rsidRPr="00E8227F" w:rsidRDefault="00000000" w:rsidP="00B601C1">
    <w:pPr>
      <w:pStyle w:val="Kopfzeile"/>
    </w:pPr>
    <w:fldSimple w:instr=" TITLE  ">
      <w:r w:rsidR="00251C10">
        <w:t>SILworX Plug-In Asset_Inventory</w:t>
      </w:r>
    </w:fldSimple>
    <w:r w:rsidR="00975ABE" w:rsidRPr="00E8227F">
      <w:tab/>
    </w:r>
    <w:r w:rsidR="00975ABE">
      <w:rPr>
        <w:noProof/>
      </w:rPr>
      <w:fldChar w:fldCharType="begin"/>
    </w:r>
    <w:r w:rsidR="00975ABE">
      <w:rPr>
        <w:noProof/>
      </w:rPr>
      <w:instrText xml:space="preserve"> STYLEREF  Ü1mitNr </w:instrText>
    </w:r>
    <w:r w:rsidR="00975ABE">
      <w:rPr>
        <w:noProof/>
      </w:rPr>
      <w:fldChar w:fldCharType="separate"/>
    </w:r>
    <w:r w:rsidR="00251C10">
      <w:rPr>
        <w:noProof/>
      </w:rPr>
      <w:t>Funktionsweise des Plug-Ins «Asset_Inventory.exe»</w:t>
    </w:r>
    <w:r w:rsidR="00975ABE">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87EB" w14:textId="027315CA" w:rsidR="00975ABE" w:rsidRPr="00E8227F" w:rsidRDefault="00975ABE" w:rsidP="00B601C1">
    <w:pPr>
      <w:pStyle w:val="Kopfzeile"/>
    </w:pPr>
    <w:r>
      <w:rPr>
        <w:noProof/>
      </w:rPr>
      <w:fldChar w:fldCharType="begin"/>
    </w:r>
    <w:r>
      <w:rPr>
        <w:noProof/>
      </w:rPr>
      <w:instrText xml:space="preserve"> STYLEREF  Ü1mitNr </w:instrText>
    </w:r>
    <w:r>
      <w:rPr>
        <w:noProof/>
      </w:rPr>
      <w:fldChar w:fldCharType="separate"/>
    </w:r>
    <w:r w:rsidR="00251C10">
      <w:rPr>
        <w:noProof/>
      </w:rPr>
      <w:t>Plug-Ins starten</w:t>
    </w:r>
    <w:r>
      <w:rPr>
        <w:noProof/>
      </w:rPr>
      <w:fldChar w:fldCharType="end"/>
    </w:r>
    <w:r w:rsidRPr="00E8227F">
      <w:tab/>
    </w:r>
    <w:fldSimple w:instr=" TITLE  ">
      <w:r w:rsidR="00251C10">
        <w:t>SILworX Plug-In Asset_Inventory</w:t>
      </w:r>
    </w:fldSimple>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8659" w14:textId="5B915DAE" w:rsidR="00975ABE" w:rsidRDefault="00975ABE" w:rsidP="00B601C1">
    <w:pPr>
      <w:pStyle w:val="Kopfzeile"/>
    </w:pPr>
    <w:r>
      <w:tab/>
    </w:r>
    <w:r>
      <w:rPr>
        <w:noProof/>
      </w:rPr>
      <w:fldChar w:fldCharType="begin"/>
    </w:r>
    <w:r>
      <w:rPr>
        <w:noProof/>
      </w:rPr>
      <w:instrText xml:space="preserve"> STYLEREF  Ü1mitNr </w:instrText>
    </w:r>
    <w:r>
      <w:rPr>
        <w:noProof/>
      </w:rPr>
      <w:fldChar w:fldCharType="separate"/>
    </w:r>
    <w:r w:rsidR="00251C10">
      <w:rPr>
        <w:noProof/>
      </w:rPr>
      <w:t>SILworX Plug-Ins (lizenzpflichtige Option)</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11A7F046" w:rsidR="00975ABE" w:rsidRPr="000267AB" w:rsidRDefault="00975ABE" w:rsidP="00DF6375">
    <w:pPr>
      <w:pStyle w:val="Kopfzeile"/>
      <w:tabs>
        <w:tab w:val="clear" w:pos="9628"/>
        <w:tab w:val="right" w:pos="10065"/>
      </w:tabs>
    </w:pPr>
    <w:r>
      <w:rPr>
        <w:noProof/>
      </w:rPr>
      <w:fldChar w:fldCharType="begin"/>
    </w:r>
    <w:r>
      <w:rPr>
        <w:noProof/>
      </w:rPr>
      <w:instrText xml:space="preserve"> STYLEREF  Ü1mitNr </w:instrText>
    </w:r>
    <w:r>
      <w:rPr>
        <w:noProof/>
      </w:rPr>
      <w:fldChar w:fldCharType="separate"/>
    </w:r>
    <w:r w:rsidR="00251C10">
      <w:rPr>
        <w:noProof/>
      </w:rPr>
      <w:t>Funktionsweise des Plug-Ins «Asset_Inventory.exe»</w:t>
    </w:r>
    <w:r>
      <w:rPr>
        <w:noProof/>
      </w:rPr>
      <w:fldChar w:fldCharType="end"/>
    </w:r>
    <w:r>
      <w:tab/>
    </w:r>
    <w:fldSimple w:instr=" TITLE  ">
      <w:r w:rsidR="00251C10">
        <w:t>SILworX Plug-In Asset_Inventory</w:t>
      </w:r>
    </w:fldSimple>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751C2079" w:rsidR="00975ABE" w:rsidRDefault="00000000" w:rsidP="00DF6375">
    <w:pPr>
      <w:pStyle w:val="Kopfzeile"/>
      <w:tabs>
        <w:tab w:val="clear" w:pos="9628"/>
        <w:tab w:val="right" w:pos="10065"/>
      </w:tabs>
    </w:pPr>
    <w:fldSimple w:instr=" TITLE  ">
      <w:r w:rsidR="00251C10">
        <w:t>SILworX Plug-In Asset_Inventory</w:t>
      </w:r>
    </w:fldSimple>
    <w:r w:rsidR="00975ABE">
      <w:tab/>
    </w:r>
    <w:r w:rsidR="00975ABE">
      <w:rPr>
        <w:noProof/>
      </w:rPr>
      <w:fldChar w:fldCharType="begin"/>
    </w:r>
    <w:r w:rsidR="00975ABE">
      <w:rPr>
        <w:noProof/>
      </w:rPr>
      <w:instrText xml:space="preserve"> STYLEREF  Ü1mitNr </w:instrText>
    </w:r>
    <w:r w:rsidR="00975ABE">
      <w:rPr>
        <w:noProof/>
      </w:rPr>
      <w:fldChar w:fldCharType="separate"/>
    </w:r>
    <w:r w:rsidR="00251C10">
      <w:rPr>
        <w:noProof/>
      </w:rPr>
      <w:t>Funktionsweise des Plug-Ins «Asset_Inventory.exe»</w:t>
    </w:r>
    <w:r w:rsidR="00975ABE">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777FDCF3">
              <wp:simplePos x="0" y="0"/>
              <wp:positionH relativeFrom="column">
                <wp:posOffset>428625</wp:posOffset>
              </wp:positionH>
              <wp:positionV relativeFrom="paragraph">
                <wp:posOffset>399415</wp:posOffset>
              </wp:positionV>
              <wp:extent cx="1676400"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85800"/>
                      </a:xfrm>
                      <a:prstGeom prst="rect">
                        <a:avLst/>
                      </a:prstGeom>
                      <a:noFill/>
                      <a:ln w="9525">
                        <a:noFill/>
                        <a:miter lim="800000"/>
                        <a:headEnd/>
                        <a:tailEnd/>
                      </a:ln>
                    </wps:spPr>
                    <wps:txb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74BF7D15"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SILworX-Plug-In</w:t>
                          </w:r>
                        </w:p>
                        <w:p w14:paraId="581C5518" w14:textId="2C6ABFD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sidRPr="002F05D7">
                            <w:rPr>
                              <w:rFonts w:cs="Arial"/>
                              <w:b/>
                              <w:color w:val="FFFFFF" w:themeColor="background1"/>
                              <w:sz w:val="20"/>
                              <w:szCs w:val="20"/>
                              <w:lang w:val="en-US"/>
                            </w:rPr>
                            <w:t>Asset_I</w:t>
                          </w:r>
                          <w:r>
                            <w:rPr>
                              <w:rFonts w:cs="Arial"/>
                              <w:b/>
                              <w:color w:val="FFFFFF" w:themeColor="background1"/>
                              <w:sz w:val="20"/>
                              <w:szCs w:val="20"/>
                              <w:lang w:val="en-US"/>
                            </w:rPr>
                            <w:t>nventory</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8" type="#_x0000_t202" style="position:absolute;margin-left:33.75pt;margin-top:31.45pt;width:132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" filled="f" stroked="f">
              <v:textbo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74BF7D15"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SILworX-Plug-In</w:t>
                    </w:r>
                  </w:p>
                  <w:p w14:paraId="581C5518" w14:textId="2C6ABFD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sidRPr="002F05D7">
                      <w:rPr>
                        <w:rFonts w:cs="Arial"/>
                        <w:b/>
                        <w:color w:val="FFFFFF" w:themeColor="background1"/>
                        <w:sz w:val="20"/>
                        <w:szCs w:val="20"/>
                        <w:lang w:val="en-US"/>
                      </w:rPr>
                      <w:t>Asset_I</w:t>
                    </w:r>
                    <w:r>
                      <w:rPr>
                        <w:rFonts w:cs="Arial"/>
                        <w:b/>
                        <w:color w:val="FFFFFF" w:themeColor="background1"/>
                        <w:sz w:val="20"/>
                        <w:szCs w:val="20"/>
                        <w:lang w:val="en-US"/>
                      </w:rPr>
                      <w:t>nventory</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29"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06D7027F"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251C10">
                            <w:rPr>
                              <w:rFonts w:cs="Arial"/>
                              <w:noProof/>
                              <w:color w:val="FFFFFF" w:themeColor="background1"/>
                              <w:kern w:val="24"/>
                              <w:sz w:val="14"/>
                              <w:szCs w:val="14"/>
                            </w:rPr>
                            <w:t>2023</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0"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06D7027F"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251C10">
                      <w:rPr>
                        <w:rFonts w:cs="Arial"/>
                        <w:noProof/>
                        <w:color w:val="FFFFFF" w:themeColor="background1"/>
                        <w:kern w:val="24"/>
                        <w:sz w:val="14"/>
                        <w:szCs w:val="14"/>
                      </w:rPr>
                      <w:t>2023</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9"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6"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0"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2" w15:restartNumberingAfterBreak="0">
    <w:nsid w:val="6B8A6DC7"/>
    <w:multiLevelType w:val="hybridMultilevel"/>
    <w:tmpl w:val="FEAEE4E8"/>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1"/>
  </w:num>
  <w:num w:numId="2" w16cid:durableId="1776635864">
    <w:abstractNumId w:val="22"/>
  </w:num>
  <w:num w:numId="3" w16cid:durableId="345448907">
    <w:abstractNumId w:val="14"/>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6"/>
  </w:num>
  <w:num w:numId="12" w16cid:durableId="1330599215">
    <w:abstractNumId w:val="23"/>
  </w:num>
  <w:num w:numId="13" w16cid:durableId="1340767610">
    <w:abstractNumId w:val="18"/>
  </w:num>
  <w:num w:numId="14" w16cid:durableId="592055316">
    <w:abstractNumId w:val="15"/>
  </w:num>
  <w:num w:numId="15" w16cid:durableId="653067031">
    <w:abstractNumId w:val="17"/>
  </w:num>
  <w:num w:numId="16" w16cid:durableId="1179153187">
    <w:abstractNumId w:val="25"/>
  </w:num>
  <w:num w:numId="17" w16cid:durableId="991367013">
    <w:abstractNumId w:val="20"/>
  </w:num>
  <w:num w:numId="18" w16cid:durableId="1963532850">
    <w:abstractNumId w:val="8"/>
  </w:num>
  <w:num w:numId="19" w16cid:durableId="1034112452">
    <w:abstractNumId w:val="7"/>
  </w:num>
  <w:num w:numId="20" w16cid:durableId="1983347833">
    <w:abstractNumId w:val="13"/>
  </w:num>
  <w:num w:numId="21" w16cid:durableId="1498031946">
    <w:abstractNumId w:val="19"/>
  </w:num>
  <w:num w:numId="22" w16cid:durableId="732847104">
    <w:abstractNumId w:val="9"/>
  </w:num>
  <w:num w:numId="23" w16cid:durableId="483620245">
    <w:abstractNumId w:val="21"/>
  </w:num>
  <w:num w:numId="24" w16cid:durableId="143592890">
    <w:abstractNumId w:val="12"/>
  </w:num>
  <w:num w:numId="25" w16cid:durableId="1734423371">
    <w:abstractNumId w:val="24"/>
  </w:num>
  <w:num w:numId="26" w16cid:durableId="746344619">
    <w:abstractNumId w:val="23"/>
  </w:num>
  <w:num w:numId="27" w16cid:durableId="1403793168">
    <w:abstractNumId w:val="23"/>
  </w:num>
  <w:num w:numId="28" w16cid:durableId="161749386">
    <w:abstractNumId w:val="23"/>
  </w:num>
  <w:num w:numId="29" w16cid:durableId="2081753210">
    <w:abstractNumId w:val="23"/>
  </w:num>
  <w:num w:numId="30" w16cid:durableId="1294171784">
    <w:abstractNumId w:val="22"/>
  </w:num>
  <w:num w:numId="31" w16cid:durableId="146869228">
    <w:abstractNumId w:val="23"/>
  </w:num>
  <w:num w:numId="32" w16cid:durableId="817067181">
    <w:abstractNumId w:val="23"/>
  </w:num>
  <w:num w:numId="33" w16cid:durableId="1262757684">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CDF"/>
    <w:rsid w:val="00006CFB"/>
    <w:rsid w:val="0000748A"/>
    <w:rsid w:val="000075D3"/>
    <w:rsid w:val="00012DE7"/>
    <w:rsid w:val="0001306B"/>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9B4"/>
    <w:rsid w:val="00036A25"/>
    <w:rsid w:val="000370BE"/>
    <w:rsid w:val="00037451"/>
    <w:rsid w:val="00037466"/>
    <w:rsid w:val="00037BC9"/>
    <w:rsid w:val="00037EF8"/>
    <w:rsid w:val="00041185"/>
    <w:rsid w:val="000413D5"/>
    <w:rsid w:val="000413FB"/>
    <w:rsid w:val="00043784"/>
    <w:rsid w:val="00043A7A"/>
    <w:rsid w:val="00044A71"/>
    <w:rsid w:val="0004503B"/>
    <w:rsid w:val="00045425"/>
    <w:rsid w:val="00047CBE"/>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5BB"/>
    <w:rsid w:val="0005634E"/>
    <w:rsid w:val="0005734F"/>
    <w:rsid w:val="00057572"/>
    <w:rsid w:val="00057981"/>
    <w:rsid w:val="000604D7"/>
    <w:rsid w:val="000604F3"/>
    <w:rsid w:val="00060C51"/>
    <w:rsid w:val="00060CF1"/>
    <w:rsid w:val="0006138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5"/>
    <w:rsid w:val="00072AED"/>
    <w:rsid w:val="000731B0"/>
    <w:rsid w:val="0007361B"/>
    <w:rsid w:val="0007364B"/>
    <w:rsid w:val="0007369D"/>
    <w:rsid w:val="00074B1E"/>
    <w:rsid w:val="00074B7C"/>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1816"/>
    <w:rsid w:val="000A199D"/>
    <w:rsid w:val="000A1A94"/>
    <w:rsid w:val="000A1C22"/>
    <w:rsid w:val="000A2366"/>
    <w:rsid w:val="000A2637"/>
    <w:rsid w:val="000A2A7A"/>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D26"/>
    <w:rsid w:val="000C137E"/>
    <w:rsid w:val="000C1F57"/>
    <w:rsid w:val="000C22DF"/>
    <w:rsid w:val="000C26E6"/>
    <w:rsid w:val="000C2D90"/>
    <w:rsid w:val="000C3593"/>
    <w:rsid w:val="000C3C67"/>
    <w:rsid w:val="000C438A"/>
    <w:rsid w:val="000C46BB"/>
    <w:rsid w:val="000C4F1E"/>
    <w:rsid w:val="000C6114"/>
    <w:rsid w:val="000C6591"/>
    <w:rsid w:val="000D00A0"/>
    <w:rsid w:val="000D052D"/>
    <w:rsid w:val="000D0BB7"/>
    <w:rsid w:val="000D2221"/>
    <w:rsid w:val="000D2A75"/>
    <w:rsid w:val="000D2C08"/>
    <w:rsid w:val="000D2E3E"/>
    <w:rsid w:val="000D3C1C"/>
    <w:rsid w:val="000D44D2"/>
    <w:rsid w:val="000D4527"/>
    <w:rsid w:val="000D4537"/>
    <w:rsid w:val="000D55F0"/>
    <w:rsid w:val="000D6127"/>
    <w:rsid w:val="000D66C3"/>
    <w:rsid w:val="000D765F"/>
    <w:rsid w:val="000D7C60"/>
    <w:rsid w:val="000D7D9C"/>
    <w:rsid w:val="000D7E5A"/>
    <w:rsid w:val="000E0341"/>
    <w:rsid w:val="000E13C4"/>
    <w:rsid w:val="000E1766"/>
    <w:rsid w:val="000E1CF2"/>
    <w:rsid w:val="000E213D"/>
    <w:rsid w:val="000E2724"/>
    <w:rsid w:val="000E277E"/>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62B1"/>
    <w:rsid w:val="000F67EF"/>
    <w:rsid w:val="00100598"/>
    <w:rsid w:val="00101BDC"/>
    <w:rsid w:val="001025CC"/>
    <w:rsid w:val="00102A75"/>
    <w:rsid w:val="00102B0F"/>
    <w:rsid w:val="0010370F"/>
    <w:rsid w:val="00103D4E"/>
    <w:rsid w:val="00103DBB"/>
    <w:rsid w:val="00104575"/>
    <w:rsid w:val="00104BCD"/>
    <w:rsid w:val="00105975"/>
    <w:rsid w:val="00105C13"/>
    <w:rsid w:val="00106BB4"/>
    <w:rsid w:val="00106F4F"/>
    <w:rsid w:val="00107FDE"/>
    <w:rsid w:val="00111E5D"/>
    <w:rsid w:val="0011283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592F"/>
    <w:rsid w:val="00136B99"/>
    <w:rsid w:val="00136DB7"/>
    <w:rsid w:val="00136FA4"/>
    <w:rsid w:val="0013757A"/>
    <w:rsid w:val="0013782A"/>
    <w:rsid w:val="00137F62"/>
    <w:rsid w:val="001403BA"/>
    <w:rsid w:val="00140755"/>
    <w:rsid w:val="00140A0B"/>
    <w:rsid w:val="00140C6A"/>
    <w:rsid w:val="00140D9F"/>
    <w:rsid w:val="00142476"/>
    <w:rsid w:val="00142831"/>
    <w:rsid w:val="00142A15"/>
    <w:rsid w:val="00143310"/>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624C"/>
    <w:rsid w:val="001569B1"/>
    <w:rsid w:val="001569DF"/>
    <w:rsid w:val="00156BBF"/>
    <w:rsid w:val="00157289"/>
    <w:rsid w:val="00160C64"/>
    <w:rsid w:val="00161905"/>
    <w:rsid w:val="00162124"/>
    <w:rsid w:val="001639FB"/>
    <w:rsid w:val="00163F26"/>
    <w:rsid w:val="00164349"/>
    <w:rsid w:val="00164636"/>
    <w:rsid w:val="001651C3"/>
    <w:rsid w:val="0016576F"/>
    <w:rsid w:val="00165D88"/>
    <w:rsid w:val="0016602C"/>
    <w:rsid w:val="0016638F"/>
    <w:rsid w:val="00167015"/>
    <w:rsid w:val="0016708B"/>
    <w:rsid w:val="00167D78"/>
    <w:rsid w:val="001711AB"/>
    <w:rsid w:val="001726DD"/>
    <w:rsid w:val="001734CB"/>
    <w:rsid w:val="001735A4"/>
    <w:rsid w:val="0017457A"/>
    <w:rsid w:val="00175A71"/>
    <w:rsid w:val="00175D01"/>
    <w:rsid w:val="00175D7A"/>
    <w:rsid w:val="00176403"/>
    <w:rsid w:val="001779D0"/>
    <w:rsid w:val="0018006A"/>
    <w:rsid w:val="001809A8"/>
    <w:rsid w:val="00180CD1"/>
    <w:rsid w:val="001819EE"/>
    <w:rsid w:val="00182761"/>
    <w:rsid w:val="001827F9"/>
    <w:rsid w:val="00182E09"/>
    <w:rsid w:val="00183213"/>
    <w:rsid w:val="001834E9"/>
    <w:rsid w:val="001842E8"/>
    <w:rsid w:val="0018446C"/>
    <w:rsid w:val="00184928"/>
    <w:rsid w:val="00185064"/>
    <w:rsid w:val="00185616"/>
    <w:rsid w:val="001865A7"/>
    <w:rsid w:val="0018676A"/>
    <w:rsid w:val="00186993"/>
    <w:rsid w:val="00186CE5"/>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C7"/>
    <w:rsid w:val="001C1813"/>
    <w:rsid w:val="001C1C7E"/>
    <w:rsid w:val="001C1DB8"/>
    <w:rsid w:val="001C3244"/>
    <w:rsid w:val="001C43F7"/>
    <w:rsid w:val="001C46A4"/>
    <w:rsid w:val="001C4704"/>
    <w:rsid w:val="001C498D"/>
    <w:rsid w:val="001C4CD8"/>
    <w:rsid w:val="001C527F"/>
    <w:rsid w:val="001C6895"/>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4413"/>
    <w:rsid w:val="00204530"/>
    <w:rsid w:val="002047DA"/>
    <w:rsid w:val="00204F1C"/>
    <w:rsid w:val="00207909"/>
    <w:rsid w:val="00207F29"/>
    <w:rsid w:val="0021002A"/>
    <w:rsid w:val="00210269"/>
    <w:rsid w:val="002118F7"/>
    <w:rsid w:val="002119C2"/>
    <w:rsid w:val="00211B1E"/>
    <w:rsid w:val="00214383"/>
    <w:rsid w:val="00214D69"/>
    <w:rsid w:val="00215256"/>
    <w:rsid w:val="00215684"/>
    <w:rsid w:val="00215795"/>
    <w:rsid w:val="00215B40"/>
    <w:rsid w:val="00215C07"/>
    <w:rsid w:val="00216364"/>
    <w:rsid w:val="002163CF"/>
    <w:rsid w:val="00216436"/>
    <w:rsid w:val="002168C5"/>
    <w:rsid w:val="00217068"/>
    <w:rsid w:val="0022265F"/>
    <w:rsid w:val="00222792"/>
    <w:rsid w:val="00222DA7"/>
    <w:rsid w:val="002247AE"/>
    <w:rsid w:val="00224888"/>
    <w:rsid w:val="00224EAC"/>
    <w:rsid w:val="00225014"/>
    <w:rsid w:val="002250EE"/>
    <w:rsid w:val="002255E1"/>
    <w:rsid w:val="0022589F"/>
    <w:rsid w:val="0022609C"/>
    <w:rsid w:val="00227713"/>
    <w:rsid w:val="00227E07"/>
    <w:rsid w:val="0023023B"/>
    <w:rsid w:val="002310A3"/>
    <w:rsid w:val="00231353"/>
    <w:rsid w:val="00231545"/>
    <w:rsid w:val="00231849"/>
    <w:rsid w:val="00232EE5"/>
    <w:rsid w:val="00233A8F"/>
    <w:rsid w:val="00234465"/>
    <w:rsid w:val="00234557"/>
    <w:rsid w:val="00234E51"/>
    <w:rsid w:val="00235A11"/>
    <w:rsid w:val="00236651"/>
    <w:rsid w:val="002410E9"/>
    <w:rsid w:val="00241259"/>
    <w:rsid w:val="00241B4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226B"/>
    <w:rsid w:val="002A2BC2"/>
    <w:rsid w:val="002A317E"/>
    <w:rsid w:val="002A368D"/>
    <w:rsid w:val="002A3B9C"/>
    <w:rsid w:val="002A3FCA"/>
    <w:rsid w:val="002A416F"/>
    <w:rsid w:val="002A4229"/>
    <w:rsid w:val="002A500D"/>
    <w:rsid w:val="002A53F8"/>
    <w:rsid w:val="002A69E7"/>
    <w:rsid w:val="002A7C06"/>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470"/>
    <w:rsid w:val="002B6AD9"/>
    <w:rsid w:val="002B6BC3"/>
    <w:rsid w:val="002B6C1D"/>
    <w:rsid w:val="002B745B"/>
    <w:rsid w:val="002B79AC"/>
    <w:rsid w:val="002B7FD4"/>
    <w:rsid w:val="002C01A3"/>
    <w:rsid w:val="002C01B6"/>
    <w:rsid w:val="002C0C89"/>
    <w:rsid w:val="002C1204"/>
    <w:rsid w:val="002C1D14"/>
    <w:rsid w:val="002C3345"/>
    <w:rsid w:val="002C3646"/>
    <w:rsid w:val="002C6367"/>
    <w:rsid w:val="002C6FA6"/>
    <w:rsid w:val="002C7133"/>
    <w:rsid w:val="002C71A6"/>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86F"/>
    <w:rsid w:val="002E38BA"/>
    <w:rsid w:val="002E4364"/>
    <w:rsid w:val="002E4EA3"/>
    <w:rsid w:val="002E53F7"/>
    <w:rsid w:val="002E5F0E"/>
    <w:rsid w:val="002E6CC4"/>
    <w:rsid w:val="002E71B8"/>
    <w:rsid w:val="002F05D7"/>
    <w:rsid w:val="002F0774"/>
    <w:rsid w:val="002F11BF"/>
    <w:rsid w:val="002F137B"/>
    <w:rsid w:val="002F1757"/>
    <w:rsid w:val="002F1868"/>
    <w:rsid w:val="002F3A15"/>
    <w:rsid w:val="002F3CCE"/>
    <w:rsid w:val="002F3E81"/>
    <w:rsid w:val="002F4C0C"/>
    <w:rsid w:val="002F54DE"/>
    <w:rsid w:val="002F6A92"/>
    <w:rsid w:val="002F721E"/>
    <w:rsid w:val="003000FC"/>
    <w:rsid w:val="00300AF9"/>
    <w:rsid w:val="00300DA0"/>
    <w:rsid w:val="00301B79"/>
    <w:rsid w:val="003023E8"/>
    <w:rsid w:val="00302497"/>
    <w:rsid w:val="0030294C"/>
    <w:rsid w:val="00303FC7"/>
    <w:rsid w:val="0030454E"/>
    <w:rsid w:val="0030471A"/>
    <w:rsid w:val="003047B0"/>
    <w:rsid w:val="00304F99"/>
    <w:rsid w:val="0030575A"/>
    <w:rsid w:val="003058D5"/>
    <w:rsid w:val="00305926"/>
    <w:rsid w:val="00305E6F"/>
    <w:rsid w:val="00305F25"/>
    <w:rsid w:val="00305FC9"/>
    <w:rsid w:val="00306345"/>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7584"/>
    <w:rsid w:val="0032778C"/>
    <w:rsid w:val="00327E3C"/>
    <w:rsid w:val="00327EFF"/>
    <w:rsid w:val="00330E0B"/>
    <w:rsid w:val="003315F7"/>
    <w:rsid w:val="00331C1D"/>
    <w:rsid w:val="00332726"/>
    <w:rsid w:val="00332B0E"/>
    <w:rsid w:val="00333275"/>
    <w:rsid w:val="00333378"/>
    <w:rsid w:val="00333390"/>
    <w:rsid w:val="0033349C"/>
    <w:rsid w:val="00333F6B"/>
    <w:rsid w:val="00334281"/>
    <w:rsid w:val="003347B3"/>
    <w:rsid w:val="003347DD"/>
    <w:rsid w:val="00334A35"/>
    <w:rsid w:val="00335017"/>
    <w:rsid w:val="00335925"/>
    <w:rsid w:val="0033626E"/>
    <w:rsid w:val="0033648C"/>
    <w:rsid w:val="00336E7B"/>
    <w:rsid w:val="00336E84"/>
    <w:rsid w:val="00340404"/>
    <w:rsid w:val="003405BD"/>
    <w:rsid w:val="00340DF3"/>
    <w:rsid w:val="0034130D"/>
    <w:rsid w:val="003414EB"/>
    <w:rsid w:val="00341E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78B"/>
    <w:rsid w:val="00360DA2"/>
    <w:rsid w:val="00361000"/>
    <w:rsid w:val="00361DC6"/>
    <w:rsid w:val="003622C4"/>
    <w:rsid w:val="00362950"/>
    <w:rsid w:val="00362BDB"/>
    <w:rsid w:val="0036319D"/>
    <w:rsid w:val="00364686"/>
    <w:rsid w:val="00364FF6"/>
    <w:rsid w:val="00366590"/>
    <w:rsid w:val="00366A93"/>
    <w:rsid w:val="003673AF"/>
    <w:rsid w:val="00370F6F"/>
    <w:rsid w:val="0037188D"/>
    <w:rsid w:val="00372544"/>
    <w:rsid w:val="0037279F"/>
    <w:rsid w:val="00373A06"/>
    <w:rsid w:val="00374583"/>
    <w:rsid w:val="0037462E"/>
    <w:rsid w:val="00374EAB"/>
    <w:rsid w:val="00375564"/>
    <w:rsid w:val="003757DF"/>
    <w:rsid w:val="0037599B"/>
    <w:rsid w:val="00376132"/>
    <w:rsid w:val="00376568"/>
    <w:rsid w:val="00376C61"/>
    <w:rsid w:val="00376E50"/>
    <w:rsid w:val="00376E7F"/>
    <w:rsid w:val="0037737A"/>
    <w:rsid w:val="003776F9"/>
    <w:rsid w:val="003777EA"/>
    <w:rsid w:val="00380555"/>
    <w:rsid w:val="00381EC1"/>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502"/>
    <w:rsid w:val="00387BAE"/>
    <w:rsid w:val="00390AC7"/>
    <w:rsid w:val="00391153"/>
    <w:rsid w:val="003918FE"/>
    <w:rsid w:val="00391994"/>
    <w:rsid w:val="00392F65"/>
    <w:rsid w:val="00394798"/>
    <w:rsid w:val="00394A33"/>
    <w:rsid w:val="00394B22"/>
    <w:rsid w:val="0039591A"/>
    <w:rsid w:val="00395AE8"/>
    <w:rsid w:val="00395D91"/>
    <w:rsid w:val="003969F9"/>
    <w:rsid w:val="00397242"/>
    <w:rsid w:val="00397926"/>
    <w:rsid w:val="00397F27"/>
    <w:rsid w:val="003A098E"/>
    <w:rsid w:val="003A0F94"/>
    <w:rsid w:val="003A11FB"/>
    <w:rsid w:val="003A15BE"/>
    <w:rsid w:val="003A2789"/>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5DD"/>
    <w:rsid w:val="003D166E"/>
    <w:rsid w:val="003D1810"/>
    <w:rsid w:val="003D2AA8"/>
    <w:rsid w:val="003D314F"/>
    <w:rsid w:val="003D33DD"/>
    <w:rsid w:val="003D3712"/>
    <w:rsid w:val="003D3B2C"/>
    <w:rsid w:val="003D3EB8"/>
    <w:rsid w:val="003D501A"/>
    <w:rsid w:val="003D5480"/>
    <w:rsid w:val="003D57C7"/>
    <w:rsid w:val="003D5863"/>
    <w:rsid w:val="003D5DD8"/>
    <w:rsid w:val="003D63E4"/>
    <w:rsid w:val="003D6593"/>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6962"/>
    <w:rsid w:val="003F697F"/>
    <w:rsid w:val="003F6B34"/>
    <w:rsid w:val="00401651"/>
    <w:rsid w:val="00402184"/>
    <w:rsid w:val="004027C5"/>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F4D"/>
    <w:rsid w:val="00415241"/>
    <w:rsid w:val="004152A2"/>
    <w:rsid w:val="004152FB"/>
    <w:rsid w:val="00416B1E"/>
    <w:rsid w:val="00416C13"/>
    <w:rsid w:val="00417125"/>
    <w:rsid w:val="00417EEC"/>
    <w:rsid w:val="0042047D"/>
    <w:rsid w:val="004210F4"/>
    <w:rsid w:val="004212F9"/>
    <w:rsid w:val="00421886"/>
    <w:rsid w:val="00421D2C"/>
    <w:rsid w:val="004220CB"/>
    <w:rsid w:val="00422170"/>
    <w:rsid w:val="0042250A"/>
    <w:rsid w:val="0042271A"/>
    <w:rsid w:val="00423BE8"/>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BB0"/>
    <w:rsid w:val="00445C18"/>
    <w:rsid w:val="00445CD8"/>
    <w:rsid w:val="004461AD"/>
    <w:rsid w:val="00446394"/>
    <w:rsid w:val="00446433"/>
    <w:rsid w:val="0044730C"/>
    <w:rsid w:val="00447479"/>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647B"/>
    <w:rsid w:val="004565DD"/>
    <w:rsid w:val="00456765"/>
    <w:rsid w:val="0045693B"/>
    <w:rsid w:val="00456DF4"/>
    <w:rsid w:val="0045700D"/>
    <w:rsid w:val="0045708E"/>
    <w:rsid w:val="004576C2"/>
    <w:rsid w:val="00457722"/>
    <w:rsid w:val="0046036F"/>
    <w:rsid w:val="00460A38"/>
    <w:rsid w:val="00460DBF"/>
    <w:rsid w:val="00461660"/>
    <w:rsid w:val="004621E9"/>
    <w:rsid w:val="00462C27"/>
    <w:rsid w:val="00462D74"/>
    <w:rsid w:val="0046365B"/>
    <w:rsid w:val="00463C5B"/>
    <w:rsid w:val="00464050"/>
    <w:rsid w:val="00465065"/>
    <w:rsid w:val="004657F4"/>
    <w:rsid w:val="0046591C"/>
    <w:rsid w:val="004660C7"/>
    <w:rsid w:val="00466B0B"/>
    <w:rsid w:val="00466B10"/>
    <w:rsid w:val="00466DEF"/>
    <w:rsid w:val="00466F05"/>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CC3"/>
    <w:rsid w:val="00477FEA"/>
    <w:rsid w:val="004814A2"/>
    <w:rsid w:val="0048199A"/>
    <w:rsid w:val="00481D26"/>
    <w:rsid w:val="00481DB3"/>
    <w:rsid w:val="00481EEB"/>
    <w:rsid w:val="00483784"/>
    <w:rsid w:val="00483865"/>
    <w:rsid w:val="00483926"/>
    <w:rsid w:val="0048395A"/>
    <w:rsid w:val="004844B2"/>
    <w:rsid w:val="004857A9"/>
    <w:rsid w:val="0048659E"/>
    <w:rsid w:val="004871FB"/>
    <w:rsid w:val="0048797D"/>
    <w:rsid w:val="00487A49"/>
    <w:rsid w:val="00490BA6"/>
    <w:rsid w:val="004914D9"/>
    <w:rsid w:val="00491505"/>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EDD"/>
    <w:rsid w:val="004A3699"/>
    <w:rsid w:val="004A387F"/>
    <w:rsid w:val="004A4320"/>
    <w:rsid w:val="004A452B"/>
    <w:rsid w:val="004A4626"/>
    <w:rsid w:val="004A483D"/>
    <w:rsid w:val="004A4A93"/>
    <w:rsid w:val="004A4E30"/>
    <w:rsid w:val="004A6652"/>
    <w:rsid w:val="004A6C8F"/>
    <w:rsid w:val="004A70FF"/>
    <w:rsid w:val="004A79D8"/>
    <w:rsid w:val="004B0273"/>
    <w:rsid w:val="004B0744"/>
    <w:rsid w:val="004B0AEF"/>
    <w:rsid w:val="004B1EDB"/>
    <w:rsid w:val="004B1F72"/>
    <w:rsid w:val="004B4207"/>
    <w:rsid w:val="004B43EB"/>
    <w:rsid w:val="004B4778"/>
    <w:rsid w:val="004B47B2"/>
    <w:rsid w:val="004B47E9"/>
    <w:rsid w:val="004B4928"/>
    <w:rsid w:val="004B49A2"/>
    <w:rsid w:val="004B4A03"/>
    <w:rsid w:val="004B59B9"/>
    <w:rsid w:val="004B6DEE"/>
    <w:rsid w:val="004B70F9"/>
    <w:rsid w:val="004B7759"/>
    <w:rsid w:val="004B790B"/>
    <w:rsid w:val="004C02AC"/>
    <w:rsid w:val="004C0654"/>
    <w:rsid w:val="004C0CA7"/>
    <w:rsid w:val="004C19E5"/>
    <w:rsid w:val="004C1CC9"/>
    <w:rsid w:val="004C1F77"/>
    <w:rsid w:val="004C2025"/>
    <w:rsid w:val="004C2FA5"/>
    <w:rsid w:val="004C371A"/>
    <w:rsid w:val="004C4045"/>
    <w:rsid w:val="004C4952"/>
    <w:rsid w:val="004C510A"/>
    <w:rsid w:val="004C5E81"/>
    <w:rsid w:val="004C6386"/>
    <w:rsid w:val="004C6C3F"/>
    <w:rsid w:val="004C7610"/>
    <w:rsid w:val="004C7962"/>
    <w:rsid w:val="004D0163"/>
    <w:rsid w:val="004D104D"/>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7769"/>
    <w:rsid w:val="004E7FDC"/>
    <w:rsid w:val="004F09C0"/>
    <w:rsid w:val="004F1012"/>
    <w:rsid w:val="004F1767"/>
    <w:rsid w:val="004F1C9F"/>
    <w:rsid w:val="004F36CF"/>
    <w:rsid w:val="004F4A48"/>
    <w:rsid w:val="004F50E3"/>
    <w:rsid w:val="004F5F20"/>
    <w:rsid w:val="004F6B4C"/>
    <w:rsid w:val="004F79C3"/>
    <w:rsid w:val="004F7E5E"/>
    <w:rsid w:val="004F7EFB"/>
    <w:rsid w:val="0050040A"/>
    <w:rsid w:val="00500584"/>
    <w:rsid w:val="00500948"/>
    <w:rsid w:val="00500F5A"/>
    <w:rsid w:val="0050120C"/>
    <w:rsid w:val="0050181C"/>
    <w:rsid w:val="00501AA3"/>
    <w:rsid w:val="00501EE4"/>
    <w:rsid w:val="005026DB"/>
    <w:rsid w:val="00502C57"/>
    <w:rsid w:val="00502E51"/>
    <w:rsid w:val="00503C25"/>
    <w:rsid w:val="00503CA1"/>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23E4"/>
    <w:rsid w:val="00572EC2"/>
    <w:rsid w:val="00573034"/>
    <w:rsid w:val="0057327F"/>
    <w:rsid w:val="00573FFC"/>
    <w:rsid w:val="005740B3"/>
    <w:rsid w:val="0057585F"/>
    <w:rsid w:val="00575B1E"/>
    <w:rsid w:val="00576FB6"/>
    <w:rsid w:val="00577B9B"/>
    <w:rsid w:val="005806EE"/>
    <w:rsid w:val="00580FEE"/>
    <w:rsid w:val="00581003"/>
    <w:rsid w:val="00581706"/>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A12A5"/>
    <w:rsid w:val="005A2315"/>
    <w:rsid w:val="005A2760"/>
    <w:rsid w:val="005A29ED"/>
    <w:rsid w:val="005A2B36"/>
    <w:rsid w:val="005A3911"/>
    <w:rsid w:val="005A4AC0"/>
    <w:rsid w:val="005A5F5F"/>
    <w:rsid w:val="005A70A9"/>
    <w:rsid w:val="005A7891"/>
    <w:rsid w:val="005A7F5D"/>
    <w:rsid w:val="005B19F2"/>
    <w:rsid w:val="005B232A"/>
    <w:rsid w:val="005B2E37"/>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30AA"/>
    <w:rsid w:val="005D396C"/>
    <w:rsid w:val="005D4982"/>
    <w:rsid w:val="005D5EAA"/>
    <w:rsid w:val="005D5FBF"/>
    <w:rsid w:val="005D63E4"/>
    <w:rsid w:val="005D640C"/>
    <w:rsid w:val="005D6908"/>
    <w:rsid w:val="005D69AD"/>
    <w:rsid w:val="005D717B"/>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542"/>
    <w:rsid w:val="005F1E67"/>
    <w:rsid w:val="005F2D02"/>
    <w:rsid w:val="005F2D9A"/>
    <w:rsid w:val="005F3EED"/>
    <w:rsid w:val="005F4042"/>
    <w:rsid w:val="005F407D"/>
    <w:rsid w:val="005F45B1"/>
    <w:rsid w:val="005F45F1"/>
    <w:rsid w:val="005F4608"/>
    <w:rsid w:val="005F49CF"/>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56AD"/>
    <w:rsid w:val="00605802"/>
    <w:rsid w:val="00605ADE"/>
    <w:rsid w:val="00605DF7"/>
    <w:rsid w:val="00606FF9"/>
    <w:rsid w:val="00607A1B"/>
    <w:rsid w:val="00610FFA"/>
    <w:rsid w:val="00611E35"/>
    <w:rsid w:val="00612025"/>
    <w:rsid w:val="00612FB2"/>
    <w:rsid w:val="00613ABD"/>
    <w:rsid w:val="006144B4"/>
    <w:rsid w:val="00614CD0"/>
    <w:rsid w:val="00614E7D"/>
    <w:rsid w:val="00615001"/>
    <w:rsid w:val="006175BB"/>
    <w:rsid w:val="0061781A"/>
    <w:rsid w:val="0062026D"/>
    <w:rsid w:val="0062030B"/>
    <w:rsid w:val="00620506"/>
    <w:rsid w:val="00621468"/>
    <w:rsid w:val="0062196B"/>
    <w:rsid w:val="00622375"/>
    <w:rsid w:val="00622863"/>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9EA"/>
    <w:rsid w:val="0065116B"/>
    <w:rsid w:val="00651AF5"/>
    <w:rsid w:val="00651DE5"/>
    <w:rsid w:val="0065247A"/>
    <w:rsid w:val="00652697"/>
    <w:rsid w:val="00653DD8"/>
    <w:rsid w:val="0065412A"/>
    <w:rsid w:val="0065432C"/>
    <w:rsid w:val="00654DF2"/>
    <w:rsid w:val="00655C95"/>
    <w:rsid w:val="0065715E"/>
    <w:rsid w:val="006572EE"/>
    <w:rsid w:val="00657F87"/>
    <w:rsid w:val="00661765"/>
    <w:rsid w:val="00661962"/>
    <w:rsid w:val="00661B52"/>
    <w:rsid w:val="00661DD0"/>
    <w:rsid w:val="0066217E"/>
    <w:rsid w:val="00662CA5"/>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D3B"/>
    <w:rsid w:val="00676F02"/>
    <w:rsid w:val="006771F3"/>
    <w:rsid w:val="00677648"/>
    <w:rsid w:val="00677B0F"/>
    <w:rsid w:val="00680399"/>
    <w:rsid w:val="006806B4"/>
    <w:rsid w:val="00680838"/>
    <w:rsid w:val="00682575"/>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F2F"/>
    <w:rsid w:val="00692FE8"/>
    <w:rsid w:val="00693276"/>
    <w:rsid w:val="0069346F"/>
    <w:rsid w:val="00694C62"/>
    <w:rsid w:val="006969F2"/>
    <w:rsid w:val="00697CCB"/>
    <w:rsid w:val="00697DDB"/>
    <w:rsid w:val="006A0110"/>
    <w:rsid w:val="006A080D"/>
    <w:rsid w:val="006A196F"/>
    <w:rsid w:val="006A1A2A"/>
    <w:rsid w:val="006A2072"/>
    <w:rsid w:val="006A247F"/>
    <w:rsid w:val="006A318F"/>
    <w:rsid w:val="006A3EF6"/>
    <w:rsid w:val="006A440C"/>
    <w:rsid w:val="006A4865"/>
    <w:rsid w:val="006A4BE7"/>
    <w:rsid w:val="006A5277"/>
    <w:rsid w:val="006A55AF"/>
    <w:rsid w:val="006A65B1"/>
    <w:rsid w:val="006A7147"/>
    <w:rsid w:val="006B0779"/>
    <w:rsid w:val="006B1E3F"/>
    <w:rsid w:val="006B3586"/>
    <w:rsid w:val="006B3A65"/>
    <w:rsid w:val="006B3FD8"/>
    <w:rsid w:val="006B437B"/>
    <w:rsid w:val="006B4961"/>
    <w:rsid w:val="006B5127"/>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70EB"/>
    <w:rsid w:val="007074AB"/>
    <w:rsid w:val="007077A8"/>
    <w:rsid w:val="007079E6"/>
    <w:rsid w:val="00707CA1"/>
    <w:rsid w:val="00710AA1"/>
    <w:rsid w:val="00710B8B"/>
    <w:rsid w:val="00713033"/>
    <w:rsid w:val="0071326F"/>
    <w:rsid w:val="00713B41"/>
    <w:rsid w:val="0071557B"/>
    <w:rsid w:val="00715C2C"/>
    <w:rsid w:val="007202CD"/>
    <w:rsid w:val="00720A80"/>
    <w:rsid w:val="00720F03"/>
    <w:rsid w:val="00721720"/>
    <w:rsid w:val="00721791"/>
    <w:rsid w:val="00721804"/>
    <w:rsid w:val="00722A3C"/>
    <w:rsid w:val="00722BE5"/>
    <w:rsid w:val="00724E55"/>
    <w:rsid w:val="007250FD"/>
    <w:rsid w:val="0072560A"/>
    <w:rsid w:val="00725EAC"/>
    <w:rsid w:val="007266FD"/>
    <w:rsid w:val="007268AB"/>
    <w:rsid w:val="007277D0"/>
    <w:rsid w:val="00730107"/>
    <w:rsid w:val="00731240"/>
    <w:rsid w:val="007312B8"/>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E11"/>
    <w:rsid w:val="00755F95"/>
    <w:rsid w:val="007561CA"/>
    <w:rsid w:val="00756723"/>
    <w:rsid w:val="00756AA8"/>
    <w:rsid w:val="00756E2F"/>
    <w:rsid w:val="00756FE0"/>
    <w:rsid w:val="007570D0"/>
    <w:rsid w:val="00757ECD"/>
    <w:rsid w:val="007608BB"/>
    <w:rsid w:val="00760BB8"/>
    <w:rsid w:val="00760C6A"/>
    <w:rsid w:val="0076143E"/>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74D1"/>
    <w:rsid w:val="007901C4"/>
    <w:rsid w:val="00790C57"/>
    <w:rsid w:val="007920C0"/>
    <w:rsid w:val="00792787"/>
    <w:rsid w:val="00793330"/>
    <w:rsid w:val="007934CA"/>
    <w:rsid w:val="00793A39"/>
    <w:rsid w:val="007942FB"/>
    <w:rsid w:val="00794A75"/>
    <w:rsid w:val="0079551E"/>
    <w:rsid w:val="00795D94"/>
    <w:rsid w:val="00796851"/>
    <w:rsid w:val="00796CF0"/>
    <w:rsid w:val="00797627"/>
    <w:rsid w:val="00797793"/>
    <w:rsid w:val="007A045C"/>
    <w:rsid w:val="007A1556"/>
    <w:rsid w:val="007A2C28"/>
    <w:rsid w:val="007A32A4"/>
    <w:rsid w:val="007A335E"/>
    <w:rsid w:val="007A351F"/>
    <w:rsid w:val="007A365C"/>
    <w:rsid w:val="007A3EC6"/>
    <w:rsid w:val="007A4AA7"/>
    <w:rsid w:val="007A59F2"/>
    <w:rsid w:val="007A6338"/>
    <w:rsid w:val="007A6791"/>
    <w:rsid w:val="007A6829"/>
    <w:rsid w:val="007A7D16"/>
    <w:rsid w:val="007B02CD"/>
    <w:rsid w:val="007B0309"/>
    <w:rsid w:val="007B0973"/>
    <w:rsid w:val="007B15DD"/>
    <w:rsid w:val="007B16B5"/>
    <w:rsid w:val="007B1B6C"/>
    <w:rsid w:val="007B254F"/>
    <w:rsid w:val="007B2D61"/>
    <w:rsid w:val="007B32AA"/>
    <w:rsid w:val="007B3736"/>
    <w:rsid w:val="007B3B2B"/>
    <w:rsid w:val="007B3E7E"/>
    <w:rsid w:val="007B3FD2"/>
    <w:rsid w:val="007B44A1"/>
    <w:rsid w:val="007B4952"/>
    <w:rsid w:val="007B4A1C"/>
    <w:rsid w:val="007B5F08"/>
    <w:rsid w:val="007B65A4"/>
    <w:rsid w:val="007B781D"/>
    <w:rsid w:val="007C0DCC"/>
    <w:rsid w:val="007C1E4D"/>
    <w:rsid w:val="007C27BC"/>
    <w:rsid w:val="007C2CD5"/>
    <w:rsid w:val="007C2D1F"/>
    <w:rsid w:val="007C2EFA"/>
    <w:rsid w:val="007C41F6"/>
    <w:rsid w:val="007C431B"/>
    <w:rsid w:val="007C4402"/>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5945"/>
    <w:rsid w:val="007D5952"/>
    <w:rsid w:val="007D6191"/>
    <w:rsid w:val="007D624A"/>
    <w:rsid w:val="007E068C"/>
    <w:rsid w:val="007E149F"/>
    <w:rsid w:val="007E1C5F"/>
    <w:rsid w:val="007E4075"/>
    <w:rsid w:val="007E47EC"/>
    <w:rsid w:val="007E558E"/>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617"/>
    <w:rsid w:val="007F5DB8"/>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568"/>
    <w:rsid w:val="00811739"/>
    <w:rsid w:val="00811E73"/>
    <w:rsid w:val="00812036"/>
    <w:rsid w:val="00812CCD"/>
    <w:rsid w:val="00813106"/>
    <w:rsid w:val="00813CCE"/>
    <w:rsid w:val="00813D68"/>
    <w:rsid w:val="00815567"/>
    <w:rsid w:val="008158C9"/>
    <w:rsid w:val="00817E54"/>
    <w:rsid w:val="0082040D"/>
    <w:rsid w:val="00820889"/>
    <w:rsid w:val="008228E4"/>
    <w:rsid w:val="008239B6"/>
    <w:rsid w:val="00823EAE"/>
    <w:rsid w:val="00824599"/>
    <w:rsid w:val="00824655"/>
    <w:rsid w:val="008247C4"/>
    <w:rsid w:val="008253BA"/>
    <w:rsid w:val="00825697"/>
    <w:rsid w:val="00825A52"/>
    <w:rsid w:val="00825AD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8D5"/>
    <w:rsid w:val="008419E7"/>
    <w:rsid w:val="0084231B"/>
    <w:rsid w:val="008426B7"/>
    <w:rsid w:val="00843A61"/>
    <w:rsid w:val="008449CF"/>
    <w:rsid w:val="00845AAB"/>
    <w:rsid w:val="00845B8C"/>
    <w:rsid w:val="008464C4"/>
    <w:rsid w:val="008465C2"/>
    <w:rsid w:val="00846F6B"/>
    <w:rsid w:val="00847D56"/>
    <w:rsid w:val="0085010C"/>
    <w:rsid w:val="008513EB"/>
    <w:rsid w:val="008519C0"/>
    <w:rsid w:val="00851E26"/>
    <w:rsid w:val="00851F3A"/>
    <w:rsid w:val="00851FFB"/>
    <w:rsid w:val="00852423"/>
    <w:rsid w:val="00852DBA"/>
    <w:rsid w:val="00852F07"/>
    <w:rsid w:val="00853A6C"/>
    <w:rsid w:val="00854347"/>
    <w:rsid w:val="008544BD"/>
    <w:rsid w:val="00855BDF"/>
    <w:rsid w:val="00856633"/>
    <w:rsid w:val="00856862"/>
    <w:rsid w:val="0085693E"/>
    <w:rsid w:val="00856D1F"/>
    <w:rsid w:val="0085708D"/>
    <w:rsid w:val="00857905"/>
    <w:rsid w:val="008579F9"/>
    <w:rsid w:val="00857ABB"/>
    <w:rsid w:val="00857F1F"/>
    <w:rsid w:val="00860055"/>
    <w:rsid w:val="00860859"/>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1660"/>
    <w:rsid w:val="00881BAE"/>
    <w:rsid w:val="00881CEB"/>
    <w:rsid w:val="00881D8C"/>
    <w:rsid w:val="00881FFC"/>
    <w:rsid w:val="008820DD"/>
    <w:rsid w:val="00882FEA"/>
    <w:rsid w:val="00883466"/>
    <w:rsid w:val="008834C0"/>
    <w:rsid w:val="00883C08"/>
    <w:rsid w:val="0088471E"/>
    <w:rsid w:val="008851F1"/>
    <w:rsid w:val="00886174"/>
    <w:rsid w:val="008861B9"/>
    <w:rsid w:val="008861C6"/>
    <w:rsid w:val="008868B3"/>
    <w:rsid w:val="00886BA5"/>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D9D"/>
    <w:rsid w:val="0089752E"/>
    <w:rsid w:val="008A0A9B"/>
    <w:rsid w:val="008A1222"/>
    <w:rsid w:val="008A14F5"/>
    <w:rsid w:val="008A18EF"/>
    <w:rsid w:val="008A228B"/>
    <w:rsid w:val="008A2717"/>
    <w:rsid w:val="008A32BD"/>
    <w:rsid w:val="008A33FC"/>
    <w:rsid w:val="008A3865"/>
    <w:rsid w:val="008A438B"/>
    <w:rsid w:val="008A45A9"/>
    <w:rsid w:val="008A4ECD"/>
    <w:rsid w:val="008A55DD"/>
    <w:rsid w:val="008A59AB"/>
    <w:rsid w:val="008A59B6"/>
    <w:rsid w:val="008A66B9"/>
    <w:rsid w:val="008A7255"/>
    <w:rsid w:val="008A79FF"/>
    <w:rsid w:val="008B0134"/>
    <w:rsid w:val="008B0344"/>
    <w:rsid w:val="008B0D1F"/>
    <w:rsid w:val="008B14C9"/>
    <w:rsid w:val="008B20BF"/>
    <w:rsid w:val="008B243E"/>
    <w:rsid w:val="008B27CA"/>
    <w:rsid w:val="008B2B16"/>
    <w:rsid w:val="008B31B6"/>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417"/>
    <w:rsid w:val="008C47E4"/>
    <w:rsid w:val="008C4996"/>
    <w:rsid w:val="008C49D2"/>
    <w:rsid w:val="008C4ECD"/>
    <w:rsid w:val="008C5208"/>
    <w:rsid w:val="008C590C"/>
    <w:rsid w:val="008C65E0"/>
    <w:rsid w:val="008C6FE0"/>
    <w:rsid w:val="008C7081"/>
    <w:rsid w:val="008C70A7"/>
    <w:rsid w:val="008C70B4"/>
    <w:rsid w:val="008C7859"/>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41C"/>
    <w:rsid w:val="008D54E1"/>
    <w:rsid w:val="008D643F"/>
    <w:rsid w:val="008D65E0"/>
    <w:rsid w:val="008D6651"/>
    <w:rsid w:val="008D6B08"/>
    <w:rsid w:val="008D70D6"/>
    <w:rsid w:val="008D7D69"/>
    <w:rsid w:val="008D7DCF"/>
    <w:rsid w:val="008E0088"/>
    <w:rsid w:val="008E090C"/>
    <w:rsid w:val="008E0C52"/>
    <w:rsid w:val="008E1F87"/>
    <w:rsid w:val="008E238F"/>
    <w:rsid w:val="008E27A6"/>
    <w:rsid w:val="008E2C10"/>
    <w:rsid w:val="008E4EFB"/>
    <w:rsid w:val="008E5372"/>
    <w:rsid w:val="008E5950"/>
    <w:rsid w:val="008E6259"/>
    <w:rsid w:val="008E759D"/>
    <w:rsid w:val="008E7A18"/>
    <w:rsid w:val="008E7E46"/>
    <w:rsid w:val="008F010A"/>
    <w:rsid w:val="008F0546"/>
    <w:rsid w:val="008F08E0"/>
    <w:rsid w:val="008F1971"/>
    <w:rsid w:val="008F1978"/>
    <w:rsid w:val="008F1C91"/>
    <w:rsid w:val="008F2309"/>
    <w:rsid w:val="008F37FB"/>
    <w:rsid w:val="008F39EE"/>
    <w:rsid w:val="008F3CB5"/>
    <w:rsid w:val="008F3CE4"/>
    <w:rsid w:val="008F4E3B"/>
    <w:rsid w:val="008F565D"/>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10493"/>
    <w:rsid w:val="009119E0"/>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92E"/>
    <w:rsid w:val="0092405A"/>
    <w:rsid w:val="0092420E"/>
    <w:rsid w:val="0092469A"/>
    <w:rsid w:val="0092592D"/>
    <w:rsid w:val="0092662D"/>
    <w:rsid w:val="00926A71"/>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43CC"/>
    <w:rsid w:val="00955856"/>
    <w:rsid w:val="00955D67"/>
    <w:rsid w:val="00955E28"/>
    <w:rsid w:val="00956AE0"/>
    <w:rsid w:val="009575EF"/>
    <w:rsid w:val="0095761F"/>
    <w:rsid w:val="009577EE"/>
    <w:rsid w:val="00960152"/>
    <w:rsid w:val="009605EB"/>
    <w:rsid w:val="00960F40"/>
    <w:rsid w:val="00961048"/>
    <w:rsid w:val="00961351"/>
    <w:rsid w:val="009616B1"/>
    <w:rsid w:val="009625AC"/>
    <w:rsid w:val="00962C70"/>
    <w:rsid w:val="00964585"/>
    <w:rsid w:val="0096480E"/>
    <w:rsid w:val="009652CD"/>
    <w:rsid w:val="0096736D"/>
    <w:rsid w:val="00967690"/>
    <w:rsid w:val="00970A70"/>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D7F"/>
    <w:rsid w:val="00975EEF"/>
    <w:rsid w:val="00976BA6"/>
    <w:rsid w:val="00976ED3"/>
    <w:rsid w:val="00976FC2"/>
    <w:rsid w:val="00977064"/>
    <w:rsid w:val="009773D1"/>
    <w:rsid w:val="00980D74"/>
    <w:rsid w:val="00980F93"/>
    <w:rsid w:val="00981194"/>
    <w:rsid w:val="009815D8"/>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E9"/>
    <w:rsid w:val="00991E72"/>
    <w:rsid w:val="00991EF8"/>
    <w:rsid w:val="00992553"/>
    <w:rsid w:val="009929A9"/>
    <w:rsid w:val="00994067"/>
    <w:rsid w:val="009947FE"/>
    <w:rsid w:val="00994915"/>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D55"/>
    <w:rsid w:val="009A7481"/>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784"/>
    <w:rsid w:val="009B6C09"/>
    <w:rsid w:val="009B71CA"/>
    <w:rsid w:val="009B7201"/>
    <w:rsid w:val="009B7B99"/>
    <w:rsid w:val="009B7C5F"/>
    <w:rsid w:val="009C01BE"/>
    <w:rsid w:val="009C24FE"/>
    <w:rsid w:val="009C2535"/>
    <w:rsid w:val="009C2EC2"/>
    <w:rsid w:val="009C371A"/>
    <w:rsid w:val="009C3EA9"/>
    <w:rsid w:val="009C4607"/>
    <w:rsid w:val="009C4D56"/>
    <w:rsid w:val="009C50AC"/>
    <w:rsid w:val="009C5354"/>
    <w:rsid w:val="009C5851"/>
    <w:rsid w:val="009C59E9"/>
    <w:rsid w:val="009C5A1E"/>
    <w:rsid w:val="009C61A2"/>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59A7"/>
    <w:rsid w:val="009D6D98"/>
    <w:rsid w:val="009D6DCB"/>
    <w:rsid w:val="009D7299"/>
    <w:rsid w:val="009D7657"/>
    <w:rsid w:val="009D7D48"/>
    <w:rsid w:val="009E0766"/>
    <w:rsid w:val="009E0A2D"/>
    <w:rsid w:val="009E14C6"/>
    <w:rsid w:val="009E1D72"/>
    <w:rsid w:val="009E37A7"/>
    <w:rsid w:val="009E4050"/>
    <w:rsid w:val="009E47B9"/>
    <w:rsid w:val="009E4AA8"/>
    <w:rsid w:val="009E4D05"/>
    <w:rsid w:val="009E4EBB"/>
    <w:rsid w:val="009E4F3B"/>
    <w:rsid w:val="009E6DD6"/>
    <w:rsid w:val="009E6F3F"/>
    <w:rsid w:val="009E708C"/>
    <w:rsid w:val="009E7328"/>
    <w:rsid w:val="009E7927"/>
    <w:rsid w:val="009E79D4"/>
    <w:rsid w:val="009F18A0"/>
    <w:rsid w:val="009F27AF"/>
    <w:rsid w:val="009F2827"/>
    <w:rsid w:val="009F288A"/>
    <w:rsid w:val="009F28BC"/>
    <w:rsid w:val="009F2A02"/>
    <w:rsid w:val="009F2D31"/>
    <w:rsid w:val="009F3AF2"/>
    <w:rsid w:val="009F3BC0"/>
    <w:rsid w:val="009F45FB"/>
    <w:rsid w:val="009F5CEA"/>
    <w:rsid w:val="009F5D4C"/>
    <w:rsid w:val="009F5EE0"/>
    <w:rsid w:val="009F75CA"/>
    <w:rsid w:val="009F765D"/>
    <w:rsid w:val="009F7B10"/>
    <w:rsid w:val="009F7C1C"/>
    <w:rsid w:val="00A00B9F"/>
    <w:rsid w:val="00A00C76"/>
    <w:rsid w:val="00A01073"/>
    <w:rsid w:val="00A01A52"/>
    <w:rsid w:val="00A01E30"/>
    <w:rsid w:val="00A03891"/>
    <w:rsid w:val="00A04F58"/>
    <w:rsid w:val="00A053B8"/>
    <w:rsid w:val="00A06BBF"/>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E9E"/>
    <w:rsid w:val="00A40FF2"/>
    <w:rsid w:val="00A410C5"/>
    <w:rsid w:val="00A4232D"/>
    <w:rsid w:val="00A4254F"/>
    <w:rsid w:val="00A432DD"/>
    <w:rsid w:val="00A446A6"/>
    <w:rsid w:val="00A448BD"/>
    <w:rsid w:val="00A465B9"/>
    <w:rsid w:val="00A500A0"/>
    <w:rsid w:val="00A50631"/>
    <w:rsid w:val="00A50A17"/>
    <w:rsid w:val="00A50B66"/>
    <w:rsid w:val="00A50C5A"/>
    <w:rsid w:val="00A51B5F"/>
    <w:rsid w:val="00A52586"/>
    <w:rsid w:val="00A5269A"/>
    <w:rsid w:val="00A52C5D"/>
    <w:rsid w:val="00A53591"/>
    <w:rsid w:val="00A538C8"/>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87F"/>
    <w:rsid w:val="00A70AB8"/>
    <w:rsid w:val="00A70CA6"/>
    <w:rsid w:val="00A70DAE"/>
    <w:rsid w:val="00A71165"/>
    <w:rsid w:val="00A71BFD"/>
    <w:rsid w:val="00A728B5"/>
    <w:rsid w:val="00A72C89"/>
    <w:rsid w:val="00A72E68"/>
    <w:rsid w:val="00A735DE"/>
    <w:rsid w:val="00A73B8B"/>
    <w:rsid w:val="00A74BE2"/>
    <w:rsid w:val="00A756D1"/>
    <w:rsid w:val="00A76443"/>
    <w:rsid w:val="00A76879"/>
    <w:rsid w:val="00A768B8"/>
    <w:rsid w:val="00A77578"/>
    <w:rsid w:val="00A77C3B"/>
    <w:rsid w:val="00A80A0E"/>
    <w:rsid w:val="00A813E9"/>
    <w:rsid w:val="00A8272A"/>
    <w:rsid w:val="00A828CE"/>
    <w:rsid w:val="00A82D29"/>
    <w:rsid w:val="00A82E4A"/>
    <w:rsid w:val="00A82F1F"/>
    <w:rsid w:val="00A83C60"/>
    <w:rsid w:val="00A84C58"/>
    <w:rsid w:val="00A84D05"/>
    <w:rsid w:val="00A84F63"/>
    <w:rsid w:val="00A85607"/>
    <w:rsid w:val="00A86169"/>
    <w:rsid w:val="00A86821"/>
    <w:rsid w:val="00A90BDE"/>
    <w:rsid w:val="00A915CC"/>
    <w:rsid w:val="00A919B2"/>
    <w:rsid w:val="00A91FE8"/>
    <w:rsid w:val="00A926F8"/>
    <w:rsid w:val="00A93DB3"/>
    <w:rsid w:val="00A94575"/>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5B44"/>
    <w:rsid w:val="00AB60F4"/>
    <w:rsid w:val="00AB61FB"/>
    <w:rsid w:val="00AC1133"/>
    <w:rsid w:val="00AC2138"/>
    <w:rsid w:val="00AC2A77"/>
    <w:rsid w:val="00AC2AE8"/>
    <w:rsid w:val="00AC2B31"/>
    <w:rsid w:val="00AC30DD"/>
    <w:rsid w:val="00AC3669"/>
    <w:rsid w:val="00AC3B81"/>
    <w:rsid w:val="00AC3FF2"/>
    <w:rsid w:val="00AC426A"/>
    <w:rsid w:val="00AC4828"/>
    <w:rsid w:val="00AC4B63"/>
    <w:rsid w:val="00AC4FB6"/>
    <w:rsid w:val="00AC604E"/>
    <w:rsid w:val="00AC6879"/>
    <w:rsid w:val="00AC7D81"/>
    <w:rsid w:val="00AD036B"/>
    <w:rsid w:val="00AD0DF3"/>
    <w:rsid w:val="00AD1437"/>
    <w:rsid w:val="00AD15F0"/>
    <w:rsid w:val="00AD1651"/>
    <w:rsid w:val="00AD18DD"/>
    <w:rsid w:val="00AD2696"/>
    <w:rsid w:val="00AD2BE7"/>
    <w:rsid w:val="00AD3277"/>
    <w:rsid w:val="00AD355A"/>
    <w:rsid w:val="00AD3D27"/>
    <w:rsid w:val="00AD412E"/>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F05EE"/>
    <w:rsid w:val="00AF092A"/>
    <w:rsid w:val="00AF0DE9"/>
    <w:rsid w:val="00AF1616"/>
    <w:rsid w:val="00AF1773"/>
    <w:rsid w:val="00AF2357"/>
    <w:rsid w:val="00AF37E1"/>
    <w:rsid w:val="00AF3915"/>
    <w:rsid w:val="00AF46B7"/>
    <w:rsid w:val="00AF5423"/>
    <w:rsid w:val="00AF5DF9"/>
    <w:rsid w:val="00AF6027"/>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A85"/>
    <w:rsid w:val="00B13BA1"/>
    <w:rsid w:val="00B13D65"/>
    <w:rsid w:val="00B13FA0"/>
    <w:rsid w:val="00B1477A"/>
    <w:rsid w:val="00B147CC"/>
    <w:rsid w:val="00B15048"/>
    <w:rsid w:val="00B15BF3"/>
    <w:rsid w:val="00B1795D"/>
    <w:rsid w:val="00B20A6F"/>
    <w:rsid w:val="00B20AD7"/>
    <w:rsid w:val="00B20AD9"/>
    <w:rsid w:val="00B21A8F"/>
    <w:rsid w:val="00B223F9"/>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E36"/>
    <w:rsid w:val="00B40284"/>
    <w:rsid w:val="00B405C5"/>
    <w:rsid w:val="00B40815"/>
    <w:rsid w:val="00B40D81"/>
    <w:rsid w:val="00B416EB"/>
    <w:rsid w:val="00B41A49"/>
    <w:rsid w:val="00B425B1"/>
    <w:rsid w:val="00B4293A"/>
    <w:rsid w:val="00B42A63"/>
    <w:rsid w:val="00B42F3A"/>
    <w:rsid w:val="00B4407A"/>
    <w:rsid w:val="00B443D2"/>
    <w:rsid w:val="00B44D3D"/>
    <w:rsid w:val="00B44EC2"/>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52B1"/>
    <w:rsid w:val="00B752ED"/>
    <w:rsid w:val="00B76452"/>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415B"/>
    <w:rsid w:val="00B84335"/>
    <w:rsid w:val="00B84668"/>
    <w:rsid w:val="00B84727"/>
    <w:rsid w:val="00B84A3C"/>
    <w:rsid w:val="00B85AC0"/>
    <w:rsid w:val="00B85C32"/>
    <w:rsid w:val="00B8685D"/>
    <w:rsid w:val="00B878EB"/>
    <w:rsid w:val="00B90FC2"/>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F6B"/>
    <w:rsid w:val="00BB48B1"/>
    <w:rsid w:val="00BB49FA"/>
    <w:rsid w:val="00BB4A1E"/>
    <w:rsid w:val="00BB5083"/>
    <w:rsid w:val="00BB5A80"/>
    <w:rsid w:val="00BB637B"/>
    <w:rsid w:val="00BB641A"/>
    <w:rsid w:val="00BB6441"/>
    <w:rsid w:val="00BB6E42"/>
    <w:rsid w:val="00BB70D2"/>
    <w:rsid w:val="00BB712E"/>
    <w:rsid w:val="00BB77DF"/>
    <w:rsid w:val="00BC0871"/>
    <w:rsid w:val="00BC10D0"/>
    <w:rsid w:val="00BC12C1"/>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C34"/>
    <w:rsid w:val="00BD773F"/>
    <w:rsid w:val="00BE03AE"/>
    <w:rsid w:val="00BE1049"/>
    <w:rsid w:val="00BE1657"/>
    <w:rsid w:val="00BE2753"/>
    <w:rsid w:val="00BE2E1A"/>
    <w:rsid w:val="00BE3588"/>
    <w:rsid w:val="00BE40DE"/>
    <w:rsid w:val="00BE4612"/>
    <w:rsid w:val="00BE51C8"/>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7B9"/>
    <w:rsid w:val="00C11AFE"/>
    <w:rsid w:val="00C11B7E"/>
    <w:rsid w:val="00C13275"/>
    <w:rsid w:val="00C134BB"/>
    <w:rsid w:val="00C13905"/>
    <w:rsid w:val="00C13E1A"/>
    <w:rsid w:val="00C15642"/>
    <w:rsid w:val="00C15B24"/>
    <w:rsid w:val="00C17FCB"/>
    <w:rsid w:val="00C205AA"/>
    <w:rsid w:val="00C206F3"/>
    <w:rsid w:val="00C20B20"/>
    <w:rsid w:val="00C20B4C"/>
    <w:rsid w:val="00C20D58"/>
    <w:rsid w:val="00C20F0A"/>
    <w:rsid w:val="00C21A5B"/>
    <w:rsid w:val="00C22D97"/>
    <w:rsid w:val="00C22EAE"/>
    <w:rsid w:val="00C230E8"/>
    <w:rsid w:val="00C24177"/>
    <w:rsid w:val="00C24EE2"/>
    <w:rsid w:val="00C25B91"/>
    <w:rsid w:val="00C25E19"/>
    <w:rsid w:val="00C260C6"/>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ABE"/>
    <w:rsid w:val="00C4157D"/>
    <w:rsid w:val="00C41852"/>
    <w:rsid w:val="00C418A6"/>
    <w:rsid w:val="00C42481"/>
    <w:rsid w:val="00C4291C"/>
    <w:rsid w:val="00C4328B"/>
    <w:rsid w:val="00C434F3"/>
    <w:rsid w:val="00C43948"/>
    <w:rsid w:val="00C43F39"/>
    <w:rsid w:val="00C442A8"/>
    <w:rsid w:val="00C443AA"/>
    <w:rsid w:val="00C448D5"/>
    <w:rsid w:val="00C44994"/>
    <w:rsid w:val="00C44D06"/>
    <w:rsid w:val="00C44DD0"/>
    <w:rsid w:val="00C44F6E"/>
    <w:rsid w:val="00C45274"/>
    <w:rsid w:val="00C45557"/>
    <w:rsid w:val="00C4573B"/>
    <w:rsid w:val="00C46261"/>
    <w:rsid w:val="00C46673"/>
    <w:rsid w:val="00C46D7D"/>
    <w:rsid w:val="00C46DE3"/>
    <w:rsid w:val="00C50222"/>
    <w:rsid w:val="00C50300"/>
    <w:rsid w:val="00C507FD"/>
    <w:rsid w:val="00C50FDC"/>
    <w:rsid w:val="00C50FE1"/>
    <w:rsid w:val="00C516BB"/>
    <w:rsid w:val="00C51C3D"/>
    <w:rsid w:val="00C51E3A"/>
    <w:rsid w:val="00C529ED"/>
    <w:rsid w:val="00C52C62"/>
    <w:rsid w:val="00C52FBB"/>
    <w:rsid w:val="00C537A4"/>
    <w:rsid w:val="00C53BEA"/>
    <w:rsid w:val="00C554D8"/>
    <w:rsid w:val="00C5580A"/>
    <w:rsid w:val="00C559F4"/>
    <w:rsid w:val="00C55EE9"/>
    <w:rsid w:val="00C569A1"/>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F29"/>
    <w:rsid w:val="00C931C1"/>
    <w:rsid w:val="00C93579"/>
    <w:rsid w:val="00C93D6B"/>
    <w:rsid w:val="00C94074"/>
    <w:rsid w:val="00C948D3"/>
    <w:rsid w:val="00C94947"/>
    <w:rsid w:val="00C94CC1"/>
    <w:rsid w:val="00C94D1F"/>
    <w:rsid w:val="00C95D7A"/>
    <w:rsid w:val="00C96836"/>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A2A"/>
    <w:rsid w:val="00CE41A8"/>
    <w:rsid w:val="00CE450B"/>
    <w:rsid w:val="00CE558F"/>
    <w:rsid w:val="00CE658B"/>
    <w:rsid w:val="00CE68C2"/>
    <w:rsid w:val="00CE7782"/>
    <w:rsid w:val="00CE7F73"/>
    <w:rsid w:val="00CF1206"/>
    <w:rsid w:val="00CF1675"/>
    <w:rsid w:val="00CF2BC7"/>
    <w:rsid w:val="00CF35F8"/>
    <w:rsid w:val="00CF4F73"/>
    <w:rsid w:val="00CF5261"/>
    <w:rsid w:val="00CF5EE5"/>
    <w:rsid w:val="00CF6055"/>
    <w:rsid w:val="00CF6352"/>
    <w:rsid w:val="00CF6372"/>
    <w:rsid w:val="00CF6643"/>
    <w:rsid w:val="00CF6B2C"/>
    <w:rsid w:val="00CF7E67"/>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17A5"/>
    <w:rsid w:val="00D12314"/>
    <w:rsid w:val="00D1235D"/>
    <w:rsid w:val="00D12421"/>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A8F"/>
    <w:rsid w:val="00D82F65"/>
    <w:rsid w:val="00D834B4"/>
    <w:rsid w:val="00D836B5"/>
    <w:rsid w:val="00D839AC"/>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45A"/>
    <w:rsid w:val="00D929C2"/>
    <w:rsid w:val="00D92CDB"/>
    <w:rsid w:val="00D937D6"/>
    <w:rsid w:val="00D941FD"/>
    <w:rsid w:val="00D9439A"/>
    <w:rsid w:val="00D944B3"/>
    <w:rsid w:val="00D948DA"/>
    <w:rsid w:val="00D95504"/>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55B"/>
    <w:rsid w:val="00DC16F6"/>
    <w:rsid w:val="00DC2DD0"/>
    <w:rsid w:val="00DC30FA"/>
    <w:rsid w:val="00DC3524"/>
    <w:rsid w:val="00DC4BA7"/>
    <w:rsid w:val="00DC4EB2"/>
    <w:rsid w:val="00DC528F"/>
    <w:rsid w:val="00DC59F3"/>
    <w:rsid w:val="00DC63C0"/>
    <w:rsid w:val="00DC6FAA"/>
    <w:rsid w:val="00DC731A"/>
    <w:rsid w:val="00DC7389"/>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BD2"/>
    <w:rsid w:val="00DE46DE"/>
    <w:rsid w:val="00DE61C2"/>
    <w:rsid w:val="00DE6E66"/>
    <w:rsid w:val="00DE7459"/>
    <w:rsid w:val="00DE7B3A"/>
    <w:rsid w:val="00DF08A4"/>
    <w:rsid w:val="00DF0964"/>
    <w:rsid w:val="00DF0D40"/>
    <w:rsid w:val="00DF1315"/>
    <w:rsid w:val="00DF1FAE"/>
    <w:rsid w:val="00DF2398"/>
    <w:rsid w:val="00DF2903"/>
    <w:rsid w:val="00DF30CC"/>
    <w:rsid w:val="00DF3D21"/>
    <w:rsid w:val="00DF3ED0"/>
    <w:rsid w:val="00DF4027"/>
    <w:rsid w:val="00DF4A57"/>
    <w:rsid w:val="00DF4A79"/>
    <w:rsid w:val="00DF4D10"/>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3A5"/>
    <w:rsid w:val="00E145C4"/>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1942"/>
    <w:rsid w:val="00E31B0E"/>
    <w:rsid w:val="00E321F7"/>
    <w:rsid w:val="00E324E4"/>
    <w:rsid w:val="00E32A09"/>
    <w:rsid w:val="00E32C91"/>
    <w:rsid w:val="00E32CC8"/>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217A"/>
    <w:rsid w:val="00E43723"/>
    <w:rsid w:val="00E43B65"/>
    <w:rsid w:val="00E43FE9"/>
    <w:rsid w:val="00E442F3"/>
    <w:rsid w:val="00E44933"/>
    <w:rsid w:val="00E44DA9"/>
    <w:rsid w:val="00E4534F"/>
    <w:rsid w:val="00E453A5"/>
    <w:rsid w:val="00E45899"/>
    <w:rsid w:val="00E45B27"/>
    <w:rsid w:val="00E4690B"/>
    <w:rsid w:val="00E46B48"/>
    <w:rsid w:val="00E47FF1"/>
    <w:rsid w:val="00E50E96"/>
    <w:rsid w:val="00E514DE"/>
    <w:rsid w:val="00E514F2"/>
    <w:rsid w:val="00E518FF"/>
    <w:rsid w:val="00E51B6E"/>
    <w:rsid w:val="00E51D69"/>
    <w:rsid w:val="00E52002"/>
    <w:rsid w:val="00E52745"/>
    <w:rsid w:val="00E52C01"/>
    <w:rsid w:val="00E5342B"/>
    <w:rsid w:val="00E5365D"/>
    <w:rsid w:val="00E53895"/>
    <w:rsid w:val="00E53BDD"/>
    <w:rsid w:val="00E53FBA"/>
    <w:rsid w:val="00E54614"/>
    <w:rsid w:val="00E548CB"/>
    <w:rsid w:val="00E55493"/>
    <w:rsid w:val="00E56101"/>
    <w:rsid w:val="00E56539"/>
    <w:rsid w:val="00E57C39"/>
    <w:rsid w:val="00E57D52"/>
    <w:rsid w:val="00E57F8A"/>
    <w:rsid w:val="00E6059C"/>
    <w:rsid w:val="00E610F8"/>
    <w:rsid w:val="00E61394"/>
    <w:rsid w:val="00E6204E"/>
    <w:rsid w:val="00E625F7"/>
    <w:rsid w:val="00E63C68"/>
    <w:rsid w:val="00E65A85"/>
    <w:rsid w:val="00E65D0D"/>
    <w:rsid w:val="00E65E1A"/>
    <w:rsid w:val="00E664B3"/>
    <w:rsid w:val="00E664F4"/>
    <w:rsid w:val="00E66574"/>
    <w:rsid w:val="00E6665E"/>
    <w:rsid w:val="00E6677E"/>
    <w:rsid w:val="00E66A58"/>
    <w:rsid w:val="00E66B05"/>
    <w:rsid w:val="00E66D00"/>
    <w:rsid w:val="00E674E8"/>
    <w:rsid w:val="00E6795A"/>
    <w:rsid w:val="00E67FA4"/>
    <w:rsid w:val="00E7014A"/>
    <w:rsid w:val="00E701CC"/>
    <w:rsid w:val="00E71218"/>
    <w:rsid w:val="00E7178C"/>
    <w:rsid w:val="00E728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2225"/>
    <w:rsid w:val="00E8227F"/>
    <w:rsid w:val="00E8258F"/>
    <w:rsid w:val="00E82EEE"/>
    <w:rsid w:val="00E844BA"/>
    <w:rsid w:val="00E84C09"/>
    <w:rsid w:val="00E84E5D"/>
    <w:rsid w:val="00E86B76"/>
    <w:rsid w:val="00E87B03"/>
    <w:rsid w:val="00E904B4"/>
    <w:rsid w:val="00E907AB"/>
    <w:rsid w:val="00E908AF"/>
    <w:rsid w:val="00E9120B"/>
    <w:rsid w:val="00E91A6A"/>
    <w:rsid w:val="00E92713"/>
    <w:rsid w:val="00E92834"/>
    <w:rsid w:val="00E931E7"/>
    <w:rsid w:val="00E9420F"/>
    <w:rsid w:val="00E953DC"/>
    <w:rsid w:val="00E95683"/>
    <w:rsid w:val="00E9571A"/>
    <w:rsid w:val="00E95B70"/>
    <w:rsid w:val="00E95BAB"/>
    <w:rsid w:val="00E95C46"/>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D96"/>
    <w:rsid w:val="00EA508A"/>
    <w:rsid w:val="00EA51DB"/>
    <w:rsid w:val="00EA6F02"/>
    <w:rsid w:val="00EA7BF6"/>
    <w:rsid w:val="00EA7F19"/>
    <w:rsid w:val="00EB03EA"/>
    <w:rsid w:val="00EB0A2F"/>
    <w:rsid w:val="00EB0E58"/>
    <w:rsid w:val="00EB0FA2"/>
    <w:rsid w:val="00EB14B6"/>
    <w:rsid w:val="00EB1512"/>
    <w:rsid w:val="00EB2B75"/>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2830"/>
    <w:rsid w:val="00EC2F47"/>
    <w:rsid w:val="00EC3347"/>
    <w:rsid w:val="00EC443C"/>
    <w:rsid w:val="00EC455A"/>
    <w:rsid w:val="00EC528A"/>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4AC0"/>
    <w:rsid w:val="00EF4C4D"/>
    <w:rsid w:val="00EF598B"/>
    <w:rsid w:val="00EF5EAB"/>
    <w:rsid w:val="00EF623F"/>
    <w:rsid w:val="00EF69C4"/>
    <w:rsid w:val="00EF6A46"/>
    <w:rsid w:val="00EF6CCB"/>
    <w:rsid w:val="00EF7611"/>
    <w:rsid w:val="00EF794F"/>
    <w:rsid w:val="00EF7A6F"/>
    <w:rsid w:val="00EF7B2D"/>
    <w:rsid w:val="00F0026B"/>
    <w:rsid w:val="00F0205A"/>
    <w:rsid w:val="00F024A5"/>
    <w:rsid w:val="00F031F1"/>
    <w:rsid w:val="00F03AE0"/>
    <w:rsid w:val="00F03FCF"/>
    <w:rsid w:val="00F04538"/>
    <w:rsid w:val="00F05910"/>
    <w:rsid w:val="00F06A43"/>
    <w:rsid w:val="00F07623"/>
    <w:rsid w:val="00F07AFF"/>
    <w:rsid w:val="00F10578"/>
    <w:rsid w:val="00F10D11"/>
    <w:rsid w:val="00F10D46"/>
    <w:rsid w:val="00F1172B"/>
    <w:rsid w:val="00F117DE"/>
    <w:rsid w:val="00F12B1E"/>
    <w:rsid w:val="00F12BE6"/>
    <w:rsid w:val="00F12FDD"/>
    <w:rsid w:val="00F150CB"/>
    <w:rsid w:val="00F163A6"/>
    <w:rsid w:val="00F175EC"/>
    <w:rsid w:val="00F176B0"/>
    <w:rsid w:val="00F1770B"/>
    <w:rsid w:val="00F206A2"/>
    <w:rsid w:val="00F20B98"/>
    <w:rsid w:val="00F20FC8"/>
    <w:rsid w:val="00F21795"/>
    <w:rsid w:val="00F2338D"/>
    <w:rsid w:val="00F238FD"/>
    <w:rsid w:val="00F23ADC"/>
    <w:rsid w:val="00F23B8B"/>
    <w:rsid w:val="00F258E6"/>
    <w:rsid w:val="00F25DDB"/>
    <w:rsid w:val="00F26DC7"/>
    <w:rsid w:val="00F3085B"/>
    <w:rsid w:val="00F30F49"/>
    <w:rsid w:val="00F31105"/>
    <w:rsid w:val="00F31715"/>
    <w:rsid w:val="00F317C8"/>
    <w:rsid w:val="00F318BE"/>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40154"/>
    <w:rsid w:val="00F40727"/>
    <w:rsid w:val="00F4133E"/>
    <w:rsid w:val="00F42220"/>
    <w:rsid w:val="00F42576"/>
    <w:rsid w:val="00F425CD"/>
    <w:rsid w:val="00F44FAF"/>
    <w:rsid w:val="00F4517C"/>
    <w:rsid w:val="00F45696"/>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ECE"/>
    <w:rsid w:val="00F602D3"/>
    <w:rsid w:val="00F60F19"/>
    <w:rsid w:val="00F61B98"/>
    <w:rsid w:val="00F62344"/>
    <w:rsid w:val="00F6301C"/>
    <w:rsid w:val="00F630D4"/>
    <w:rsid w:val="00F63301"/>
    <w:rsid w:val="00F651F6"/>
    <w:rsid w:val="00F6537B"/>
    <w:rsid w:val="00F65576"/>
    <w:rsid w:val="00F65E5C"/>
    <w:rsid w:val="00F66035"/>
    <w:rsid w:val="00F66564"/>
    <w:rsid w:val="00F66D39"/>
    <w:rsid w:val="00F674D9"/>
    <w:rsid w:val="00F674F4"/>
    <w:rsid w:val="00F70818"/>
    <w:rsid w:val="00F71343"/>
    <w:rsid w:val="00F719FC"/>
    <w:rsid w:val="00F71A91"/>
    <w:rsid w:val="00F71AE9"/>
    <w:rsid w:val="00F71DCA"/>
    <w:rsid w:val="00F71FC8"/>
    <w:rsid w:val="00F72191"/>
    <w:rsid w:val="00F72881"/>
    <w:rsid w:val="00F72D4A"/>
    <w:rsid w:val="00F72FF2"/>
    <w:rsid w:val="00F743BB"/>
    <w:rsid w:val="00F74C8A"/>
    <w:rsid w:val="00F7521B"/>
    <w:rsid w:val="00F76116"/>
    <w:rsid w:val="00F7643F"/>
    <w:rsid w:val="00F76C82"/>
    <w:rsid w:val="00F76DC9"/>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D2"/>
    <w:rsid w:val="00F903BB"/>
    <w:rsid w:val="00F905E0"/>
    <w:rsid w:val="00F90E7B"/>
    <w:rsid w:val="00F90E87"/>
    <w:rsid w:val="00F91128"/>
    <w:rsid w:val="00F9166F"/>
    <w:rsid w:val="00F91FDE"/>
    <w:rsid w:val="00F9229B"/>
    <w:rsid w:val="00F937BC"/>
    <w:rsid w:val="00F93BE8"/>
    <w:rsid w:val="00F93C75"/>
    <w:rsid w:val="00F949E7"/>
    <w:rsid w:val="00F95330"/>
    <w:rsid w:val="00F966DE"/>
    <w:rsid w:val="00F97942"/>
    <w:rsid w:val="00F979B3"/>
    <w:rsid w:val="00F97DCE"/>
    <w:rsid w:val="00F97DD9"/>
    <w:rsid w:val="00FA06E3"/>
    <w:rsid w:val="00FA0A14"/>
    <w:rsid w:val="00FA0E2D"/>
    <w:rsid w:val="00FA1A9C"/>
    <w:rsid w:val="00FA2332"/>
    <w:rsid w:val="00FA328A"/>
    <w:rsid w:val="00FA34E6"/>
    <w:rsid w:val="00FA5A08"/>
    <w:rsid w:val="00FA6B93"/>
    <w:rsid w:val="00FA6C11"/>
    <w:rsid w:val="00FA7318"/>
    <w:rsid w:val="00FA7D01"/>
    <w:rsid w:val="00FB017E"/>
    <w:rsid w:val="00FB0AAE"/>
    <w:rsid w:val="00FB0C85"/>
    <w:rsid w:val="00FB1275"/>
    <w:rsid w:val="00FB1DF7"/>
    <w:rsid w:val="00FB20A8"/>
    <w:rsid w:val="00FB2B11"/>
    <w:rsid w:val="00FB3676"/>
    <w:rsid w:val="00FB3AE4"/>
    <w:rsid w:val="00FB3F41"/>
    <w:rsid w:val="00FB4529"/>
    <w:rsid w:val="00FB45BB"/>
    <w:rsid w:val="00FB4974"/>
    <w:rsid w:val="00FB51EE"/>
    <w:rsid w:val="00FB5BA6"/>
    <w:rsid w:val="00FB5C61"/>
    <w:rsid w:val="00FB60A2"/>
    <w:rsid w:val="00FB626B"/>
    <w:rsid w:val="00FB628C"/>
    <w:rsid w:val="00FB62B6"/>
    <w:rsid w:val="00FB62E0"/>
    <w:rsid w:val="00FB703A"/>
    <w:rsid w:val="00FC057B"/>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F13"/>
    <w:rsid w:val="00FC7C13"/>
    <w:rsid w:val="00FD01F7"/>
    <w:rsid w:val="00FD0860"/>
    <w:rsid w:val="00FD286C"/>
    <w:rsid w:val="00FD2DC2"/>
    <w:rsid w:val="00FD35F6"/>
    <w:rsid w:val="00FD5339"/>
    <w:rsid w:val="00FD62FC"/>
    <w:rsid w:val="00FD69B1"/>
    <w:rsid w:val="00FD6BAC"/>
    <w:rsid w:val="00FD71E9"/>
    <w:rsid w:val="00FD7732"/>
    <w:rsid w:val="00FD7B74"/>
    <w:rsid w:val="00FE01E7"/>
    <w:rsid w:val="00FE03DD"/>
    <w:rsid w:val="00FE0644"/>
    <w:rsid w:val="00FE0B4D"/>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png"/><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oleObject" Target="embeddings/oleObject2.bin"/><Relationship Id="rId42" Type="http://schemas.openxmlformats.org/officeDocument/2006/relationships/header" Target="header9.xml"/><Relationship Id="rId47" Type="http://schemas.openxmlformats.org/officeDocument/2006/relationships/header" Target="header12.xml"/><Relationship Id="rId50"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oleObject" Target="embeddings/oleObject1.bin"/><Relationship Id="rId37" Type="http://schemas.openxmlformats.org/officeDocument/2006/relationships/image" Target="media/image13.png"/><Relationship Id="rId40" Type="http://schemas.openxmlformats.org/officeDocument/2006/relationships/oleObject" Target="embeddings/oleObject5.bin"/><Relationship Id="rId45" Type="http://schemas.openxmlformats.org/officeDocument/2006/relationships/footer" Target="footer9.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0.png"/><Relationship Id="rId44" Type="http://schemas.openxmlformats.org/officeDocument/2006/relationships/header" Target="header10.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info@hima.com" TargetMode="External"/><Relationship Id="rId22" Type="http://schemas.openxmlformats.org/officeDocument/2006/relationships/footer" Target="footer7.xml"/><Relationship Id="rId27" Type="http://schemas.openxmlformats.org/officeDocument/2006/relationships/hyperlink" Target="file:///C:/Projekte/Python/Plug-In/API_Server_Config_Parameters.html"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footer" Target="footer8.xml"/><Relationship Id="rId48" Type="http://schemas.openxmlformats.org/officeDocument/2006/relationships/header" Target="header13.xml"/><Relationship Id="rId8" Type="http://schemas.openxmlformats.org/officeDocument/2006/relationships/header" Target="header1.xml"/><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oleObject" Target="embeddings/oleObject4.bin"/><Relationship Id="rId46" Type="http://schemas.openxmlformats.org/officeDocument/2006/relationships/header" Target="header11.xml"/><Relationship Id="rId20" Type="http://schemas.openxmlformats.org/officeDocument/2006/relationships/footer" Target="footer6.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oleObject" Target="embeddings/oleObject3.bin"/><Relationship Id="rId49" Type="http://schemas.openxmlformats.org/officeDocument/2006/relationships/header" Target="header14.xml"/></Relationships>
</file>

<file path=word/_rels/footer10.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5.png"/></Relationships>
</file>

<file path=word/_rels/header14.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hima_dv_Test.dotm</Template>
  <TotalTime>0</TotalTime>
  <Pages>1</Pages>
  <Words>3022</Words>
  <Characters>19040</Characters>
  <Application>Microsoft Office Word</Application>
  <DocSecurity>0</DocSecurity>
  <Lines>158</Lines>
  <Paragraphs>44</Paragraphs>
  <ScaleCrop>false</ScaleCrop>
  <HeadingPairs>
    <vt:vector size="2" baseType="variant">
      <vt:variant>
        <vt:lpstr>Titel</vt:lpstr>
      </vt:variant>
      <vt:variant>
        <vt:i4>1</vt:i4>
      </vt:variant>
    </vt:vector>
  </HeadingPairs>
  <TitlesOfParts>
    <vt:vector size="1" baseType="lpstr">
      <vt:lpstr>SILworX Plug-In Asset_Inventory</vt:lpstr>
    </vt:vector>
  </TitlesOfParts>
  <Company>HIMA Paul Hildebrandt GmbH</Company>
  <LinksUpToDate>false</LinksUpToDate>
  <CharactersWithSpaces>22018</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Asset_Inventory</dc:title>
  <dc:subject>Handbuch</dc:subject>
  <dc:creator>© by HIMA</dc:creator>
  <cp:lastModifiedBy>Volpp, Karlheinz</cp:lastModifiedBy>
  <cp:revision>1314</cp:revision>
  <cp:lastPrinted>2023-09-22T14:03:00Z</cp:lastPrinted>
  <dcterms:created xsi:type="dcterms:W3CDTF">2016-04-08T10:20:00Z</dcterms:created>
  <dcterms:modified xsi:type="dcterms:W3CDTF">2023-09-22T14:03:00Z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1.1</vt:lpwstr>
  </property>
  <property fmtid="{D5CDD505-2E9C-101B-9397-08002B2CF9AE}" pid="3" name="Dokumentenstand">
    <vt:lpwstr>2338</vt:lpwstr>
  </property>
  <property fmtid="{D5CDD505-2E9C-101B-9397-08002B2CF9AE}" pid="4" name="Dokument-ID">
    <vt:lpwstr>SILworX Plugin Asset_Inventory</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ies>
</file>